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885F2E" w14:textId="77777777" w:rsidR="00971E41" w:rsidRPr="00971E41" w:rsidRDefault="00971E41" w:rsidP="00971E41">
      <w:pPr>
        <w:keepNext/>
        <w:keepLines/>
        <w:spacing w:before="240" w:after="0" w:line="259" w:lineRule="auto"/>
        <w:jc w:val="center"/>
        <w:outlineLvl w:val="0"/>
        <w:rPr>
          <w:rFonts w:ascii="Calibri Light" w:eastAsia="Times New Roman" w:hAnsi="Calibri Light"/>
          <w:sz w:val="36"/>
          <w:szCs w:val="32"/>
          <w:shd w:val="clear" w:color="auto" w:fill="FFFFFF"/>
        </w:rPr>
      </w:pPr>
      <w:bookmarkStart w:id="0" w:name="_Toc465124759"/>
      <w:bookmarkStart w:id="1" w:name="_Toc465124860"/>
      <w:r w:rsidRPr="00971E41">
        <w:rPr>
          <w:rFonts w:ascii="Calibri Light" w:eastAsia="Times New Roman" w:hAnsi="Calibri Light"/>
          <w:sz w:val="36"/>
          <w:szCs w:val="32"/>
          <w:shd w:val="clear" w:color="auto" w:fill="FFFFFF"/>
        </w:rPr>
        <w:t>Министерство образования и науки Российской Федерации</w:t>
      </w:r>
      <w:bookmarkEnd w:id="0"/>
      <w:bookmarkEnd w:id="1"/>
    </w:p>
    <w:p w14:paraId="2CB830EB" w14:textId="77777777" w:rsidR="00971E41" w:rsidRPr="00971E41" w:rsidRDefault="00971E41" w:rsidP="00971E41">
      <w:pPr>
        <w:spacing w:after="160" w:line="259" w:lineRule="auto"/>
      </w:pPr>
    </w:p>
    <w:p w14:paraId="31396C9B" w14:textId="77777777" w:rsidR="00971E41" w:rsidRPr="00971E41" w:rsidRDefault="00971E41" w:rsidP="00971E41">
      <w:pPr>
        <w:spacing w:after="160" w:line="259" w:lineRule="auto"/>
        <w:jc w:val="center"/>
        <w:outlineLvl w:val="1"/>
        <w:rPr>
          <w:rFonts w:ascii="Calibri Light" w:hAnsi="Calibri Light"/>
          <w:smallCaps/>
          <w:color w:val="252525"/>
          <w:sz w:val="32"/>
          <w:szCs w:val="28"/>
          <w:shd w:val="clear" w:color="auto" w:fill="FFFFFF"/>
        </w:rPr>
      </w:pPr>
      <w:bookmarkStart w:id="2" w:name="_Toc465124760"/>
      <w:bookmarkStart w:id="3" w:name="_Toc465124861"/>
      <w:r w:rsidRPr="00971E41">
        <w:rPr>
          <w:rFonts w:ascii="Calibri Light" w:hAnsi="Calibri Light"/>
          <w:color w:val="252525"/>
          <w:sz w:val="28"/>
          <w:szCs w:val="24"/>
          <w:shd w:val="clear" w:color="auto" w:fill="FFFFFF"/>
        </w:rPr>
        <w:t xml:space="preserve">Федеральное государственное бюджетное образовательное </w:t>
      </w:r>
      <w:r w:rsidRPr="00971E41">
        <w:rPr>
          <w:rFonts w:ascii="Calibri Light" w:hAnsi="Calibri Light"/>
          <w:color w:val="252525"/>
          <w:sz w:val="28"/>
          <w:szCs w:val="24"/>
          <w:shd w:val="clear" w:color="auto" w:fill="FFFFFF"/>
        </w:rPr>
        <w:br/>
        <w:t>учреждение высшего образования</w:t>
      </w:r>
      <w:r w:rsidRPr="00971E41">
        <w:rPr>
          <w:rFonts w:ascii="Calibri Light" w:hAnsi="Calibri Light"/>
          <w:color w:val="252525"/>
          <w:sz w:val="28"/>
          <w:szCs w:val="24"/>
          <w:shd w:val="clear" w:color="auto" w:fill="FFFFFF"/>
        </w:rPr>
        <w:br/>
      </w:r>
      <w:r w:rsidRPr="00971E41">
        <w:rPr>
          <w:rFonts w:ascii="Calibri Light" w:hAnsi="Calibri Light"/>
          <w:color w:val="252525"/>
          <w:sz w:val="32"/>
          <w:szCs w:val="24"/>
          <w:shd w:val="clear" w:color="auto" w:fill="FFFFFF"/>
        </w:rPr>
        <w:t>«Новосибирский государственный технический университет»</w:t>
      </w:r>
      <w:bookmarkEnd w:id="2"/>
      <w:bookmarkEnd w:id="3"/>
    </w:p>
    <w:p w14:paraId="030849DC" w14:textId="77777777" w:rsidR="00971E41" w:rsidRPr="00971E41" w:rsidRDefault="00971E41" w:rsidP="00971E41">
      <w:pPr>
        <w:spacing w:after="160" w:line="259" w:lineRule="auto"/>
      </w:pPr>
    </w:p>
    <w:p w14:paraId="70061E56" w14:textId="77777777" w:rsidR="00971E41" w:rsidRPr="00971E41" w:rsidRDefault="00971E41" w:rsidP="00971E41">
      <w:pPr>
        <w:spacing w:after="160" w:line="259" w:lineRule="auto"/>
      </w:pPr>
      <w:r w:rsidRPr="00971E41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0B83B8D" wp14:editId="36D151C9">
            <wp:simplePos x="0" y="0"/>
            <wp:positionH relativeFrom="page">
              <wp:align>center</wp:align>
            </wp:positionH>
            <wp:positionV relativeFrom="paragraph">
              <wp:posOffset>3810</wp:posOffset>
            </wp:positionV>
            <wp:extent cx="2844165" cy="2376170"/>
            <wp:effectExtent l="0" t="0" r="0" b="0"/>
            <wp:wrapTopAndBottom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165" cy="2376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5C6C9E6" w14:textId="77777777" w:rsidR="006C6694" w:rsidRDefault="006C6694" w:rsidP="00971E41">
      <w:pPr>
        <w:spacing w:after="160" w:line="259" w:lineRule="auto"/>
        <w:jc w:val="center"/>
        <w:outlineLvl w:val="1"/>
        <w:rPr>
          <w:rFonts w:ascii="Calibri Light" w:hAnsi="Calibri Light"/>
          <w:color w:val="252525"/>
          <w:sz w:val="28"/>
          <w:szCs w:val="24"/>
          <w:shd w:val="clear" w:color="auto" w:fill="FFFFFF"/>
        </w:rPr>
      </w:pPr>
      <w:bookmarkStart w:id="4" w:name="_Toc465124762"/>
      <w:bookmarkStart w:id="5" w:name="_Toc465124863"/>
      <w:r w:rsidRPr="006C6694">
        <w:rPr>
          <w:rFonts w:ascii="Calibri Light" w:hAnsi="Calibri Light"/>
          <w:color w:val="252525"/>
          <w:sz w:val="28"/>
          <w:szCs w:val="24"/>
          <w:shd w:val="clear" w:color="auto" w:fill="FFFFFF"/>
        </w:rPr>
        <w:t xml:space="preserve">Кафедра </w:t>
      </w:r>
      <w:r w:rsidR="0058704A">
        <w:rPr>
          <w:rFonts w:ascii="Calibri Light" w:hAnsi="Calibri Light"/>
          <w:color w:val="252525"/>
          <w:sz w:val="28"/>
          <w:szCs w:val="24"/>
          <w:shd w:val="clear" w:color="auto" w:fill="FFFFFF"/>
        </w:rPr>
        <w:t>прикладной математики и информатики</w:t>
      </w:r>
    </w:p>
    <w:bookmarkEnd w:id="4"/>
    <w:bookmarkEnd w:id="5"/>
    <w:p w14:paraId="263C4251" w14:textId="77777777" w:rsidR="00492394" w:rsidRPr="00492394" w:rsidRDefault="00967BB9" w:rsidP="006C6694">
      <w:pPr>
        <w:spacing w:after="160" w:line="259" w:lineRule="auto"/>
        <w:jc w:val="center"/>
        <w:outlineLvl w:val="1"/>
        <w:rPr>
          <w:rFonts w:ascii="Calibri Light" w:hAnsi="Calibri Light"/>
          <w:color w:val="252525"/>
          <w:sz w:val="28"/>
          <w:szCs w:val="24"/>
          <w:shd w:val="clear" w:color="auto" w:fill="FFFFFF"/>
        </w:rPr>
      </w:pPr>
      <w:r>
        <w:rPr>
          <w:rFonts w:ascii="Calibri Light" w:hAnsi="Calibri Light"/>
          <w:color w:val="252525"/>
          <w:sz w:val="28"/>
          <w:szCs w:val="24"/>
          <w:shd w:val="clear" w:color="auto" w:fill="FFFFFF"/>
        </w:rPr>
        <w:t>Лабораторная работа №1</w:t>
      </w:r>
      <w:r w:rsidR="00492394">
        <w:rPr>
          <w:rFonts w:ascii="Calibri Light" w:hAnsi="Calibri Light"/>
          <w:color w:val="252525"/>
          <w:sz w:val="28"/>
          <w:szCs w:val="24"/>
          <w:shd w:val="clear" w:color="auto" w:fill="FFFFFF"/>
        </w:rPr>
        <w:br/>
        <w:t>по дисциплине «Нейросети»</w:t>
      </w:r>
    </w:p>
    <w:p w14:paraId="70C8D505" w14:textId="77777777" w:rsidR="00C24E7E" w:rsidRDefault="00C24E7E" w:rsidP="00647CF6">
      <w:pPr>
        <w:spacing w:after="160" w:line="259" w:lineRule="auto"/>
        <w:jc w:val="center"/>
        <w:rPr>
          <w:rFonts w:ascii="Calibri Light" w:eastAsia="Times New Roman" w:hAnsi="Calibri Light"/>
          <w:b/>
          <w:bCs/>
          <w:sz w:val="32"/>
          <w:szCs w:val="32"/>
          <w:shd w:val="clear" w:color="auto" w:fill="FFFFFF"/>
        </w:rPr>
      </w:pPr>
    </w:p>
    <w:p w14:paraId="63A1187A" w14:textId="77777777" w:rsidR="00492394" w:rsidRPr="00BC0B86" w:rsidRDefault="00492394" w:rsidP="00647CF6">
      <w:pPr>
        <w:spacing w:after="160" w:line="259" w:lineRule="auto"/>
        <w:jc w:val="center"/>
        <w:rPr>
          <w:rFonts w:ascii="Calibri Light" w:eastAsia="Times New Roman" w:hAnsi="Calibri Light"/>
          <w:b/>
          <w:bCs/>
          <w:sz w:val="32"/>
          <w:szCs w:val="32"/>
          <w:shd w:val="clear" w:color="auto" w:fill="FFFFFF"/>
        </w:rPr>
      </w:pPr>
    </w:p>
    <w:tbl>
      <w:tblPr>
        <w:tblW w:w="3876" w:type="pct"/>
        <w:jc w:val="center"/>
        <w:tblLook w:val="04A0" w:firstRow="1" w:lastRow="0" w:firstColumn="1" w:lastColumn="0" w:noHBand="0" w:noVBand="1"/>
      </w:tblPr>
      <w:tblGrid>
        <w:gridCol w:w="1640"/>
        <w:gridCol w:w="2113"/>
        <w:gridCol w:w="3718"/>
      </w:tblGrid>
      <w:tr w:rsidR="00971E41" w:rsidRPr="00971E41" w14:paraId="75F5AEEA" w14:textId="77777777" w:rsidTr="009F0C77">
        <w:trPr>
          <w:jc w:val="center"/>
        </w:trPr>
        <w:tc>
          <w:tcPr>
            <w:tcW w:w="1662" w:type="dxa"/>
            <w:vMerge w:val="restart"/>
            <w:shd w:val="clear" w:color="auto" w:fill="auto"/>
            <w:vAlign w:val="center"/>
          </w:tcPr>
          <w:p w14:paraId="3634DD4F" w14:textId="77777777" w:rsidR="00971E41" w:rsidRPr="00971E41" w:rsidRDefault="00971E41" w:rsidP="00971E41">
            <w:pPr>
              <w:spacing w:after="160" w:line="259" w:lineRule="auto"/>
            </w:pPr>
            <w:r w:rsidRPr="00971E41">
              <w:rPr>
                <w:noProof/>
                <w:lang w:eastAsia="ru-RU"/>
              </w:rPr>
              <w:drawing>
                <wp:inline distT="0" distB="0" distL="0" distR="0" wp14:anchorId="173B6364" wp14:editId="5C60AA53">
                  <wp:extent cx="628650" cy="628650"/>
                  <wp:effectExtent l="0" t="0" r="0" b="0"/>
                  <wp:docPr id="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shd w:val="clear" w:color="auto" w:fill="auto"/>
          </w:tcPr>
          <w:p w14:paraId="251AE323" w14:textId="77777777" w:rsidR="00971E41" w:rsidRPr="00971E41" w:rsidRDefault="00971E41" w:rsidP="00971E41">
            <w:pPr>
              <w:spacing w:after="160" w:line="259" w:lineRule="auto"/>
            </w:pPr>
            <w:r w:rsidRPr="00971E41">
              <w:t>Факультет:</w:t>
            </w:r>
          </w:p>
        </w:tc>
        <w:tc>
          <w:tcPr>
            <w:tcW w:w="3850" w:type="dxa"/>
            <w:shd w:val="clear" w:color="auto" w:fill="auto"/>
          </w:tcPr>
          <w:p w14:paraId="13887B7A" w14:textId="77777777" w:rsidR="00971E41" w:rsidRPr="00971E41" w:rsidRDefault="00971E41" w:rsidP="00971E41">
            <w:pPr>
              <w:spacing w:after="160" w:line="259" w:lineRule="auto"/>
            </w:pPr>
            <w:r w:rsidRPr="00971E41">
              <w:t>ПМИ</w:t>
            </w:r>
          </w:p>
        </w:tc>
      </w:tr>
      <w:tr w:rsidR="00971E41" w:rsidRPr="00971E41" w14:paraId="7FF4625F" w14:textId="77777777" w:rsidTr="009F0C77">
        <w:trPr>
          <w:jc w:val="center"/>
        </w:trPr>
        <w:tc>
          <w:tcPr>
            <w:tcW w:w="1662" w:type="dxa"/>
            <w:vMerge/>
            <w:shd w:val="clear" w:color="auto" w:fill="auto"/>
          </w:tcPr>
          <w:p w14:paraId="6D443EAA" w14:textId="77777777" w:rsidR="00971E41" w:rsidRPr="00971E41" w:rsidRDefault="00971E41" w:rsidP="00971E41">
            <w:pPr>
              <w:spacing w:after="0"/>
              <w:jc w:val="center"/>
              <w:rPr>
                <w:sz w:val="28"/>
                <w:szCs w:val="24"/>
              </w:rPr>
            </w:pPr>
          </w:p>
        </w:tc>
        <w:tc>
          <w:tcPr>
            <w:tcW w:w="2126" w:type="dxa"/>
            <w:shd w:val="clear" w:color="auto" w:fill="auto"/>
          </w:tcPr>
          <w:p w14:paraId="6E25031B" w14:textId="77777777" w:rsidR="00971E41" w:rsidRPr="00971E41" w:rsidRDefault="00971E41" w:rsidP="00971E41">
            <w:pPr>
              <w:spacing w:after="160" w:line="259" w:lineRule="auto"/>
            </w:pPr>
            <w:r w:rsidRPr="00971E41">
              <w:t>Группа:</w:t>
            </w:r>
          </w:p>
        </w:tc>
        <w:tc>
          <w:tcPr>
            <w:tcW w:w="3850" w:type="dxa"/>
            <w:shd w:val="clear" w:color="auto" w:fill="auto"/>
          </w:tcPr>
          <w:p w14:paraId="1CF50CAF" w14:textId="77777777" w:rsidR="00971E41" w:rsidRPr="00971E41" w:rsidRDefault="00971E41" w:rsidP="006C6694">
            <w:pPr>
              <w:spacing w:after="160" w:line="259" w:lineRule="auto"/>
            </w:pPr>
            <w:r w:rsidRPr="00971E41">
              <w:t>ПМ-5</w:t>
            </w:r>
            <w:r w:rsidR="006C6694">
              <w:t>1</w:t>
            </w:r>
          </w:p>
        </w:tc>
      </w:tr>
      <w:tr w:rsidR="00971E41" w:rsidRPr="00971E41" w14:paraId="00A48809" w14:textId="77777777" w:rsidTr="009F0C77">
        <w:trPr>
          <w:jc w:val="center"/>
        </w:trPr>
        <w:tc>
          <w:tcPr>
            <w:tcW w:w="1662" w:type="dxa"/>
            <w:vMerge/>
            <w:shd w:val="clear" w:color="auto" w:fill="auto"/>
          </w:tcPr>
          <w:p w14:paraId="5D6EDDAE" w14:textId="77777777" w:rsidR="00971E41" w:rsidRPr="00971E41" w:rsidRDefault="00971E41" w:rsidP="00971E41">
            <w:pPr>
              <w:spacing w:after="0"/>
              <w:jc w:val="center"/>
              <w:rPr>
                <w:sz w:val="28"/>
                <w:szCs w:val="24"/>
              </w:rPr>
            </w:pPr>
          </w:p>
        </w:tc>
        <w:tc>
          <w:tcPr>
            <w:tcW w:w="2126" w:type="dxa"/>
            <w:shd w:val="clear" w:color="auto" w:fill="auto"/>
          </w:tcPr>
          <w:p w14:paraId="013B5021" w14:textId="77777777" w:rsidR="00971E41" w:rsidRPr="00971E41" w:rsidRDefault="00971E41" w:rsidP="00971E41">
            <w:pPr>
              <w:spacing w:after="160" w:line="259" w:lineRule="auto"/>
            </w:pPr>
            <w:r w:rsidRPr="00971E41">
              <w:t>Студент:</w:t>
            </w:r>
          </w:p>
        </w:tc>
        <w:tc>
          <w:tcPr>
            <w:tcW w:w="3850" w:type="dxa"/>
            <w:shd w:val="clear" w:color="auto" w:fill="auto"/>
          </w:tcPr>
          <w:p w14:paraId="5B7DB563" w14:textId="77777777" w:rsidR="00AF1C99" w:rsidRPr="00AF1C99" w:rsidRDefault="00971E41" w:rsidP="00C24E7E">
            <w:pPr>
              <w:spacing w:after="160" w:line="259" w:lineRule="auto"/>
            </w:pPr>
            <w:r w:rsidRPr="00971E41">
              <w:t>Тябин Е. А.</w:t>
            </w:r>
          </w:p>
        </w:tc>
      </w:tr>
      <w:tr w:rsidR="00971E41" w:rsidRPr="00971E41" w14:paraId="21CFD081" w14:textId="77777777" w:rsidTr="009F0C77">
        <w:trPr>
          <w:jc w:val="center"/>
        </w:trPr>
        <w:tc>
          <w:tcPr>
            <w:tcW w:w="1662" w:type="dxa"/>
            <w:vMerge/>
            <w:shd w:val="clear" w:color="auto" w:fill="auto"/>
          </w:tcPr>
          <w:p w14:paraId="430383E2" w14:textId="77777777" w:rsidR="00971E41" w:rsidRPr="00971E41" w:rsidRDefault="00971E41" w:rsidP="00971E41">
            <w:pPr>
              <w:spacing w:after="0"/>
              <w:jc w:val="center"/>
              <w:rPr>
                <w:sz w:val="28"/>
                <w:szCs w:val="24"/>
              </w:rPr>
            </w:pPr>
          </w:p>
        </w:tc>
        <w:tc>
          <w:tcPr>
            <w:tcW w:w="2126" w:type="dxa"/>
            <w:shd w:val="clear" w:color="auto" w:fill="auto"/>
          </w:tcPr>
          <w:p w14:paraId="78E73AEF" w14:textId="77777777" w:rsidR="00C24E7E" w:rsidRPr="00971E41" w:rsidRDefault="00C24E7E" w:rsidP="00971E41">
            <w:pPr>
              <w:spacing w:after="160" w:line="259" w:lineRule="auto"/>
            </w:pPr>
            <w:r>
              <w:t>Преподаватель</w:t>
            </w:r>
            <w:r w:rsidR="00971E41" w:rsidRPr="00971E41">
              <w:t>:</w:t>
            </w:r>
          </w:p>
        </w:tc>
        <w:tc>
          <w:tcPr>
            <w:tcW w:w="3850" w:type="dxa"/>
            <w:shd w:val="clear" w:color="auto" w:fill="auto"/>
          </w:tcPr>
          <w:p w14:paraId="59CCD337" w14:textId="77777777" w:rsidR="00C24E7E" w:rsidRPr="00971E41" w:rsidRDefault="00967BB9" w:rsidP="00971E41">
            <w:pPr>
              <w:spacing w:after="160" w:line="259" w:lineRule="auto"/>
            </w:pPr>
            <w:proofErr w:type="spellStart"/>
            <w:r>
              <w:t>Ступаков</w:t>
            </w:r>
            <w:proofErr w:type="spellEnd"/>
            <w:r w:rsidR="006C6694">
              <w:t xml:space="preserve"> И.</w:t>
            </w:r>
            <w:r>
              <w:t>М</w:t>
            </w:r>
            <w:r w:rsidR="006C6694">
              <w:t>.</w:t>
            </w:r>
          </w:p>
        </w:tc>
      </w:tr>
    </w:tbl>
    <w:p w14:paraId="3C7EB171" w14:textId="77777777" w:rsidR="00967BB9" w:rsidRDefault="00967BB9" w:rsidP="00971E41">
      <w:pPr>
        <w:spacing w:after="160" w:line="259" w:lineRule="auto"/>
      </w:pPr>
    </w:p>
    <w:p w14:paraId="636A07F4" w14:textId="77777777" w:rsidR="00B14B96" w:rsidRDefault="00B14B96" w:rsidP="00971E41">
      <w:pPr>
        <w:spacing w:after="160" w:line="259" w:lineRule="auto"/>
      </w:pPr>
    </w:p>
    <w:p w14:paraId="75BFF58D" w14:textId="77777777" w:rsidR="00492394" w:rsidRDefault="00492394" w:rsidP="00971E41">
      <w:pPr>
        <w:spacing w:after="160" w:line="259" w:lineRule="auto"/>
      </w:pPr>
    </w:p>
    <w:p w14:paraId="603C2139" w14:textId="77777777" w:rsidR="00492394" w:rsidRPr="00971E41" w:rsidRDefault="00492394" w:rsidP="00971E41">
      <w:pPr>
        <w:spacing w:after="160" w:line="259" w:lineRule="auto"/>
      </w:pPr>
    </w:p>
    <w:p w14:paraId="7DD38369" w14:textId="77777777" w:rsidR="00971E41" w:rsidRPr="00971E41" w:rsidRDefault="00971E41" w:rsidP="00971E41">
      <w:pPr>
        <w:spacing w:after="160" w:line="259" w:lineRule="auto"/>
        <w:jc w:val="center"/>
        <w:rPr>
          <w:rFonts w:ascii="Calibri Light" w:hAnsi="Calibri Light"/>
          <w:sz w:val="28"/>
          <w:szCs w:val="24"/>
        </w:rPr>
      </w:pPr>
      <w:r w:rsidRPr="00971E41">
        <w:rPr>
          <w:rFonts w:ascii="Calibri Light" w:hAnsi="Calibri Light"/>
          <w:sz w:val="28"/>
          <w:szCs w:val="24"/>
        </w:rPr>
        <w:t>Новосибирск</w:t>
      </w:r>
    </w:p>
    <w:p w14:paraId="36654F14" w14:textId="7C67990E" w:rsidR="00971E41" w:rsidRPr="000F6241" w:rsidRDefault="00F16DD5" w:rsidP="00971E41">
      <w:pPr>
        <w:jc w:val="center"/>
        <w:rPr>
          <w:rFonts w:ascii="Calibri Light" w:hAnsi="Calibri Light"/>
          <w:sz w:val="28"/>
          <w:szCs w:val="24"/>
        </w:rPr>
      </w:pPr>
      <w:r w:rsidRPr="00971E41">
        <w:rPr>
          <w:rFonts w:ascii="Calibri Light" w:hAnsi="Calibri Light"/>
          <w:sz w:val="28"/>
          <w:szCs w:val="24"/>
        </w:rPr>
        <w:fldChar w:fldCharType="begin"/>
      </w:r>
      <w:r w:rsidR="00971E41" w:rsidRPr="00971E41">
        <w:rPr>
          <w:rFonts w:ascii="Calibri Light" w:hAnsi="Calibri Light"/>
          <w:sz w:val="28"/>
          <w:szCs w:val="24"/>
        </w:rPr>
        <w:instrText xml:space="preserve"> DATE  \@ "yyyy"  \* MERGEFORMAT </w:instrText>
      </w:r>
      <w:r w:rsidRPr="00971E41">
        <w:rPr>
          <w:rFonts w:ascii="Calibri Light" w:hAnsi="Calibri Light"/>
          <w:sz w:val="28"/>
          <w:szCs w:val="24"/>
        </w:rPr>
        <w:fldChar w:fldCharType="separate"/>
      </w:r>
      <w:r w:rsidR="00856F4A">
        <w:rPr>
          <w:rFonts w:ascii="Calibri Light" w:hAnsi="Calibri Light"/>
          <w:noProof/>
          <w:sz w:val="28"/>
          <w:szCs w:val="24"/>
        </w:rPr>
        <w:t>2019</w:t>
      </w:r>
      <w:r w:rsidRPr="00971E41">
        <w:rPr>
          <w:rFonts w:ascii="Calibri Light" w:hAnsi="Calibri Light"/>
          <w:sz w:val="28"/>
          <w:szCs w:val="24"/>
        </w:rPr>
        <w:fldChar w:fldCharType="end"/>
      </w:r>
    </w:p>
    <w:p w14:paraId="67977686" w14:textId="77777777" w:rsidR="00647CF6" w:rsidRDefault="009C342A" w:rsidP="00D412C8">
      <w:pPr>
        <w:pStyle w:val="10"/>
        <w:numPr>
          <w:ilvl w:val="0"/>
          <w:numId w:val="2"/>
        </w:numPr>
        <w:ind w:left="709"/>
        <w:jc w:val="left"/>
        <w:rPr>
          <w:rFonts w:cs="Calibri Light"/>
          <w:b/>
        </w:rPr>
      </w:pPr>
      <w:r>
        <w:rPr>
          <w:rFonts w:cs="Calibri Light"/>
          <w:b/>
        </w:rPr>
        <w:lastRenderedPageBreak/>
        <w:t>Цель работы</w:t>
      </w:r>
    </w:p>
    <w:p w14:paraId="38AADEBA" w14:textId="77777777" w:rsidR="006C6694" w:rsidRDefault="00CC3E5F" w:rsidP="00D412C8">
      <w:pPr>
        <w:pStyle w:val="ad"/>
        <w:numPr>
          <w:ilvl w:val="0"/>
          <w:numId w:val="4"/>
        </w:numPr>
      </w:pPr>
      <w:r>
        <w:t xml:space="preserve">Изучить </w:t>
      </w:r>
      <w:r w:rsidR="004A568D">
        <w:rPr>
          <w:lang w:val="en-US"/>
        </w:rPr>
        <w:t>ML.NET framework</w:t>
      </w:r>
    </w:p>
    <w:p w14:paraId="0E2F5C91" w14:textId="77777777" w:rsidR="006C6694" w:rsidRDefault="00CF676C" w:rsidP="00D412C8">
      <w:pPr>
        <w:pStyle w:val="ad"/>
        <w:numPr>
          <w:ilvl w:val="0"/>
          <w:numId w:val="4"/>
        </w:numPr>
      </w:pPr>
      <w:r>
        <w:t>Понять,</w:t>
      </w:r>
      <w:r w:rsidR="004A568D">
        <w:t xml:space="preserve"> как работает нейросеть</w:t>
      </w:r>
    </w:p>
    <w:p w14:paraId="49FED5BB" w14:textId="77777777" w:rsidR="006C6694" w:rsidRPr="006C6694" w:rsidRDefault="00CF676C" w:rsidP="00D412C8">
      <w:pPr>
        <w:pStyle w:val="ad"/>
        <w:numPr>
          <w:ilvl w:val="0"/>
          <w:numId w:val="4"/>
        </w:numPr>
      </w:pPr>
      <w:r>
        <w:t>Обучить нейросеть и провести анализ</w:t>
      </w:r>
    </w:p>
    <w:p w14:paraId="505A4378" w14:textId="77777777" w:rsidR="001213EE" w:rsidRPr="001213EE" w:rsidRDefault="0044564A" w:rsidP="00D412C8">
      <w:pPr>
        <w:pStyle w:val="10"/>
        <w:numPr>
          <w:ilvl w:val="0"/>
          <w:numId w:val="2"/>
        </w:numPr>
        <w:ind w:left="709"/>
        <w:jc w:val="left"/>
        <w:rPr>
          <w:b/>
        </w:rPr>
      </w:pPr>
      <w:r>
        <w:rPr>
          <w:b/>
        </w:rPr>
        <w:t>Постановка задачи</w:t>
      </w:r>
    </w:p>
    <w:p w14:paraId="31DB38F2" w14:textId="77777777" w:rsidR="001213EE" w:rsidRPr="001213EE" w:rsidRDefault="00EE505E" w:rsidP="00D412C8">
      <w:pPr>
        <w:pStyle w:val="ad"/>
        <w:numPr>
          <w:ilvl w:val="0"/>
          <w:numId w:val="5"/>
        </w:numPr>
      </w:pPr>
      <w:r>
        <w:t>Обучить</w:t>
      </w:r>
      <w:r w:rsidR="00C13E53">
        <w:t xml:space="preserve"> нейросеть распознавать </w:t>
      </w:r>
      <w:r w:rsidR="00527EDF">
        <w:t>новые наборы вещей,</w:t>
      </w:r>
      <w:r w:rsidR="00C13E53">
        <w:t xml:space="preserve"> изображенных на картинках.</w:t>
      </w:r>
    </w:p>
    <w:p w14:paraId="42247A66" w14:textId="77777777" w:rsidR="001213EE" w:rsidRPr="001213EE" w:rsidRDefault="00527EDF" w:rsidP="00D412C8">
      <w:pPr>
        <w:pStyle w:val="ad"/>
        <w:numPr>
          <w:ilvl w:val="0"/>
          <w:numId w:val="5"/>
        </w:numPr>
      </w:pPr>
      <w:r>
        <w:t>Проверить работоспособность на новых картинках.</w:t>
      </w:r>
    </w:p>
    <w:p w14:paraId="0C7876C5" w14:textId="77777777" w:rsidR="001213EE" w:rsidRPr="001213EE" w:rsidRDefault="00527EDF" w:rsidP="00D412C8">
      <w:pPr>
        <w:pStyle w:val="ad"/>
        <w:numPr>
          <w:ilvl w:val="0"/>
          <w:numId w:val="5"/>
        </w:numPr>
      </w:pPr>
      <w:r>
        <w:t>Сделать выводы</w:t>
      </w:r>
    </w:p>
    <w:p w14:paraId="047123A2" w14:textId="77777777" w:rsidR="00B52597" w:rsidRPr="00436442" w:rsidRDefault="001213EE" w:rsidP="00436442">
      <w:pPr>
        <w:pStyle w:val="theheader0"/>
        <w:numPr>
          <w:ilvl w:val="0"/>
          <w:numId w:val="2"/>
        </w:numPr>
        <w:ind w:left="709"/>
        <w:rPr>
          <w:rStyle w:val="11"/>
          <w:rFonts w:ascii="Times New Roman" w:eastAsia="Calibri" w:hAnsi="Times New Roman"/>
          <w:sz w:val="28"/>
          <w:szCs w:val="22"/>
        </w:rPr>
      </w:pPr>
      <w:r>
        <w:rPr>
          <w:rStyle w:val="11"/>
          <w:rFonts w:eastAsia="Calibri"/>
        </w:rPr>
        <w:t>Исходные данные</w:t>
      </w:r>
    </w:p>
    <w:p w14:paraId="0370BCF2" w14:textId="77777777" w:rsidR="00436442" w:rsidRDefault="005C6EB5" w:rsidP="00436442">
      <w:pPr>
        <w:pStyle w:val="theheader0"/>
        <w:rPr>
          <w:rStyle w:val="11"/>
          <w:rFonts w:asciiTheme="minorHAnsi" w:eastAsia="Calibri" w:hAnsiTheme="minorHAnsi" w:cstheme="minorHAnsi"/>
          <w:b w:val="0"/>
          <w:sz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CF0CD61" wp14:editId="4D03D7A8">
            <wp:simplePos x="0" y="0"/>
            <wp:positionH relativeFrom="column">
              <wp:posOffset>1718310</wp:posOffset>
            </wp:positionH>
            <wp:positionV relativeFrom="paragraph">
              <wp:posOffset>287020</wp:posOffset>
            </wp:positionV>
            <wp:extent cx="1266825" cy="1136015"/>
            <wp:effectExtent l="0" t="0" r="9525" b="6985"/>
            <wp:wrapTopAndBottom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86912" behindDoc="0" locked="0" layoutInCell="1" allowOverlap="1" wp14:anchorId="6703920F" wp14:editId="0F0733B3">
            <wp:simplePos x="0" y="0"/>
            <wp:positionH relativeFrom="column">
              <wp:posOffset>1718310</wp:posOffset>
            </wp:positionH>
            <wp:positionV relativeFrom="paragraph">
              <wp:posOffset>5499735</wp:posOffset>
            </wp:positionV>
            <wp:extent cx="1543050" cy="814705"/>
            <wp:effectExtent l="0" t="0" r="0" b="4445"/>
            <wp:wrapTopAndBottom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81792" behindDoc="0" locked="0" layoutInCell="1" allowOverlap="1" wp14:anchorId="2257233C" wp14:editId="03EF7A09">
            <wp:simplePos x="0" y="0"/>
            <wp:positionH relativeFrom="column">
              <wp:posOffset>5099685</wp:posOffset>
            </wp:positionH>
            <wp:positionV relativeFrom="paragraph">
              <wp:posOffset>2594610</wp:posOffset>
            </wp:positionV>
            <wp:extent cx="990600" cy="1460500"/>
            <wp:effectExtent l="0" t="0" r="0" b="6350"/>
            <wp:wrapTopAndBottom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84864" behindDoc="0" locked="0" layoutInCell="1" allowOverlap="1" wp14:anchorId="15295874" wp14:editId="6E3321EB">
            <wp:simplePos x="0" y="0"/>
            <wp:positionH relativeFrom="column">
              <wp:posOffset>3261360</wp:posOffset>
            </wp:positionH>
            <wp:positionV relativeFrom="paragraph">
              <wp:posOffset>5052060</wp:posOffset>
            </wp:positionV>
            <wp:extent cx="1838325" cy="1064895"/>
            <wp:effectExtent l="0" t="0" r="9525" b="1905"/>
            <wp:wrapTopAndBottom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85888" behindDoc="0" locked="0" layoutInCell="1" allowOverlap="1" wp14:anchorId="3AA93506" wp14:editId="0863FC60">
            <wp:simplePos x="0" y="0"/>
            <wp:positionH relativeFrom="column">
              <wp:posOffset>1718310</wp:posOffset>
            </wp:positionH>
            <wp:positionV relativeFrom="paragraph">
              <wp:posOffset>4566285</wp:posOffset>
            </wp:positionV>
            <wp:extent cx="1543050" cy="939165"/>
            <wp:effectExtent l="0" t="0" r="0" b="0"/>
            <wp:wrapTopAndBottom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83840" behindDoc="0" locked="0" layoutInCell="1" allowOverlap="1" wp14:anchorId="7ED5B681" wp14:editId="67C76594">
            <wp:simplePos x="0" y="0"/>
            <wp:positionH relativeFrom="column">
              <wp:posOffset>3261360</wp:posOffset>
            </wp:positionH>
            <wp:positionV relativeFrom="paragraph">
              <wp:posOffset>3747135</wp:posOffset>
            </wp:positionV>
            <wp:extent cx="1838325" cy="1311910"/>
            <wp:effectExtent l="0" t="0" r="9525" b="2540"/>
            <wp:wrapTopAndBottom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82816" behindDoc="0" locked="0" layoutInCell="1" allowOverlap="1" wp14:anchorId="6790BC33" wp14:editId="3690DDC6">
            <wp:simplePos x="0" y="0"/>
            <wp:positionH relativeFrom="column">
              <wp:posOffset>1718310</wp:posOffset>
            </wp:positionH>
            <wp:positionV relativeFrom="paragraph">
              <wp:posOffset>3747135</wp:posOffset>
            </wp:positionV>
            <wp:extent cx="1543050" cy="821055"/>
            <wp:effectExtent l="0" t="0" r="0" b="0"/>
            <wp:wrapTopAndBottom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76672" behindDoc="0" locked="0" layoutInCell="1" allowOverlap="1" wp14:anchorId="6E98C853" wp14:editId="7649F85B">
            <wp:simplePos x="0" y="0"/>
            <wp:positionH relativeFrom="column">
              <wp:posOffset>41910</wp:posOffset>
            </wp:positionH>
            <wp:positionV relativeFrom="paragraph">
              <wp:posOffset>4766310</wp:posOffset>
            </wp:positionV>
            <wp:extent cx="1581150" cy="1170940"/>
            <wp:effectExtent l="0" t="0" r="0" b="0"/>
            <wp:wrapTopAndBottom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78720" behindDoc="0" locked="0" layoutInCell="1" allowOverlap="1" wp14:anchorId="0EC9C3F5" wp14:editId="6D6F3C15">
            <wp:simplePos x="0" y="0"/>
            <wp:positionH relativeFrom="column">
              <wp:posOffset>3261360</wp:posOffset>
            </wp:positionH>
            <wp:positionV relativeFrom="paragraph">
              <wp:posOffset>2594610</wp:posOffset>
            </wp:positionV>
            <wp:extent cx="1838325" cy="1158875"/>
            <wp:effectExtent l="0" t="0" r="9525" b="3175"/>
            <wp:wrapTopAndBottom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77696" behindDoc="0" locked="0" layoutInCell="1" allowOverlap="1" wp14:anchorId="5F60E6AA" wp14:editId="237DFD79">
            <wp:simplePos x="0" y="0"/>
            <wp:positionH relativeFrom="column">
              <wp:posOffset>1718310</wp:posOffset>
            </wp:positionH>
            <wp:positionV relativeFrom="paragraph">
              <wp:posOffset>2594610</wp:posOffset>
            </wp:positionV>
            <wp:extent cx="1543050" cy="1156970"/>
            <wp:effectExtent l="0" t="0" r="0" b="5080"/>
            <wp:wrapTopAndBottom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74624" behindDoc="0" locked="0" layoutInCell="1" allowOverlap="1" wp14:anchorId="3371CC25" wp14:editId="2FB18255">
            <wp:simplePos x="0" y="0"/>
            <wp:positionH relativeFrom="column">
              <wp:posOffset>2832735</wp:posOffset>
            </wp:positionH>
            <wp:positionV relativeFrom="paragraph">
              <wp:posOffset>1496060</wp:posOffset>
            </wp:positionV>
            <wp:extent cx="1162050" cy="1162050"/>
            <wp:effectExtent l="0" t="0" r="0" b="0"/>
            <wp:wrapTopAndBottom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75648" behindDoc="0" locked="0" layoutInCell="1" allowOverlap="1" wp14:anchorId="47E1B704" wp14:editId="393700E0">
            <wp:simplePos x="0" y="0"/>
            <wp:positionH relativeFrom="column">
              <wp:posOffset>4404360</wp:posOffset>
            </wp:positionH>
            <wp:positionV relativeFrom="paragraph">
              <wp:posOffset>289560</wp:posOffset>
            </wp:positionV>
            <wp:extent cx="1209675" cy="1209675"/>
            <wp:effectExtent l="0" t="0" r="9525" b="9525"/>
            <wp:wrapTopAndBottom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442">
        <w:rPr>
          <w:noProof/>
        </w:rPr>
        <w:drawing>
          <wp:anchor distT="0" distB="0" distL="114300" distR="114300" simplePos="0" relativeHeight="251673600" behindDoc="0" locked="0" layoutInCell="1" allowOverlap="1" wp14:anchorId="0E2964D9" wp14:editId="650E99A5">
            <wp:simplePos x="0" y="0"/>
            <wp:positionH relativeFrom="column">
              <wp:posOffset>41910</wp:posOffset>
            </wp:positionH>
            <wp:positionV relativeFrom="paragraph">
              <wp:posOffset>2527935</wp:posOffset>
            </wp:positionV>
            <wp:extent cx="1676400" cy="2235200"/>
            <wp:effectExtent l="0" t="0" r="0" b="0"/>
            <wp:wrapTopAndBottom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442">
        <w:rPr>
          <w:noProof/>
        </w:rPr>
        <w:drawing>
          <wp:anchor distT="0" distB="0" distL="114300" distR="114300" simplePos="0" relativeHeight="251672576" behindDoc="0" locked="0" layoutInCell="1" allowOverlap="1" wp14:anchorId="7C292D59" wp14:editId="52BDAA70">
            <wp:simplePos x="0" y="0"/>
            <wp:positionH relativeFrom="column">
              <wp:posOffset>2985135</wp:posOffset>
            </wp:positionH>
            <wp:positionV relativeFrom="paragraph">
              <wp:posOffset>289560</wp:posOffset>
            </wp:positionV>
            <wp:extent cx="1609725" cy="1206500"/>
            <wp:effectExtent l="0" t="0" r="9525" b="0"/>
            <wp:wrapTopAndBottom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442">
        <w:rPr>
          <w:noProof/>
        </w:rPr>
        <w:drawing>
          <wp:anchor distT="0" distB="0" distL="114300" distR="114300" simplePos="0" relativeHeight="251671552" behindDoc="0" locked="0" layoutInCell="1" allowOverlap="1" wp14:anchorId="5140754F" wp14:editId="30E143BF">
            <wp:simplePos x="0" y="0"/>
            <wp:positionH relativeFrom="column">
              <wp:posOffset>1718310</wp:posOffset>
            </wp:positionH>
            <wp:positionV relativeFrom="paragraph">
              <wp:posOffset>1423035</wp:posOffset>
            </wp:positionV>
            <wp:extent cx="1114425" cy="1114425"/>
            <wp:effectExtent l="0" t="0" r="9525" b="9525"/>
            <wp:wrapTopAndBottom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442">
        <w:rPr>
          <w:noProof/>
        </w:rPr>
        <w:drawing>
          <wp:anchor distT="0" distB="0" distL="114300" distR="114300" simplePos="0" relativeHeight="251669504" behindDoc="0" locked="0" layoutInCell="1" allowOverlap="1" wp14:anchorId="70EC88AE" wp14:editId="3D4471E6">
            <wp:simplePos x="0" y="0"/>
            <wp:positionH relativeFrom="column">
              <wp:posOffset>41910</wp:posOffset>
            </wp:positionH>
            <wp:positionV relativeFrom="paragraph">
              <wp:posOffset>289560</wp:posOffset>
            </wp:positionV>
            <wp:extent cx="1676400" cy="2235200"/>
            <wp:effectExtent l="0" t="0" r="0" b="0"/>
            <wp:wrapTopAndBottom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442" w:rsidRPr="00436442">
        <w:rPr>
          <w:rStyle w:val="11"/>
          <w:rFonts w:asciiTheme="minorHAnsi" w:eastAsia="Calibri" w:hAnsiTheme="minorHAnsi" w:cstheme="minorHAnsi"/>
          <w:b w:val="0"/>
          <w:sz w:val="24"/>
        </w:rPr>
        <w:t>Изображения для обучения:</w:t>
      </w:r>
      <w:r w:rsidR="00436442" w:rsidRPr="00436442">
        <w:rPr>
          <w:noProof/>
        </w:rPr>
        <w:t xml:space="preserve"> </w:t>
      </w:r>
    </w:p>
    <w:p w14:paraId="170D4125" w14:textId="77777777" w:rsidR="005C6EB5" w:rsidRDefault="005C6EB5" w:rsidP="00436442">
      <w:pPr>
        <w:pStyle w:val="theheader0"/>
        <w:rPr>
          <w:rStyle w:val="11"/>
          <w:rFonts w:asciiTheme="minorHAnsi" w:eastAsia="Calibri" w:hAnsiTheme="minorHAnsi" w:cstheme="minorHAnsi"/>
          <w:b w:val="0"/>
          <w:sz w:val="20"/>
          <w:szCs w:val="22"/>
        </w:rPr>
      </w:pPr>
    </w:p>
    <w:p w14:paraId="7288E8E1" w14:textId="77777777" w:rsidR="005C6EB5" w:rsidRDefault="005C6EB5" w:rsidP="00436442">
      <w:pPr>
        <w:pStyle w:val="theheader0"/>
        <w:rPr>
          <w:rStyle w:val="11"/>
          <w:rFonts w:asciiTheme="minorHAnsi" w:eastAsia="Calibri" w:hAnsiTheme="minorHAnsi" w:cstheme="minorHAnsi"/>
          <w:b w:val="0"/>
          <w:sz w:val="20"/>
          <w:szCs w:val="22"/>
        </w:rPr>
      </w:pPr>
    </w:p>
    <w:p w14:paraId="095AE1AC" w14:textId="77777777" w:rsidR="00436442" w:rsidRPr="00436442" w:rsidRDefault="005C6EB5" w:rsidP="00436442">
      <w:pPr>
        <w:pStyle w:val="theheader0"/>
        <w:rPr>
          <w:rStyle w:val="11"/>
          <w:rFonts w:asciiTheme="minorHAnsi" w:eastAsia="Calibri" w:hAnsiTheme="minorHAnsi" w:cstheme="minorHAnsi"/>
          <w:b w:val="0"/>
          <w:sz w:val="20"/>
          <w:szCs w:val="22"/>
        </w:rPr>
      </w:pPr>
      <w:r>
        <w:rPr>
          <w:rStyle w:val="11"/>
          <w:rFonts w:asciiTheme="minorHAnsi" w:eastAsia="Calibri" w:hAnsiTheme="minorHAnsi" w:cstheme="minorHAnsi"/>
          <w:b w:val="0"/>
          <w:noProof/>
          <w:sz w:val="20"/>
          <w:szCs w:val="22"/>
        </w:rPr>
        <w:lastRenderedPageBreak/>
        <w:drawing>
          <wp:anchor distT="0" distB="0" distL="114300" distR="114300" simplePos="0" relativeHeight="251708416" behindDoc="0" locked="0" layoutInCell="1" allowOverlap="1" wp14:anchorId="46FE6DFE" wp14:editId="29CE710E">
            <wp:simplePos x="0" y="0"/>
            <wp:positionH relativeFrom="column">
              <wp:posOffset>4499610</wp:posOffset>
            </wp:positionH>
            <wp:positionV relativeFrom="paragraph">
              <wp:posOffset>7665720</wp:posOffset>
            </wp:positionV>
            <wp:extent cx="1352550" cy="1030605"/>
            <wp:effectExtent l="0" t="0" r="0" b="0"/>
            <wp:wrapTopAndBottom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11"/>
          <w:rFonts w:asciiTheme="minorHAnsi" w:eastAsia="Calibri" w:hAnsiTheme="minorHAnsi" w:cstheme="minorHAnsi"/>
          <w:b w:val="0"/>
          <w:noProof/>
          <w:sz w:val="20"/>
          <w:szCs w:val="22"/>
        </w:rPr>
        <w:drawing>
          <wp:anchor distT="0" distB="0" distL="114300" distR="114300" simplePos="0" relativeHeight="251709440" behindDoc="0" locked="0" layoutInCell="1" allowOverlap="1" wp14:anchorId="72C39886" wp14:editId="54BF391A">
            <wp:simplePos x="0" y="0"/>
            <wp:positionH relativeFrom="column">
              <wp:posOffset>3120390</wp:posOffset>
            </wp:positionH>
            <wp:positionV relativeFrom="paragraph">
              <wp:posOffset>7660640</wp:posOffset>
            </wp:positionV>
            <wp:extent cx="1381125" cy="782955"/>
            <wp:effectExtent l="0" t="0" r="9525" b="0"/>
            <wp:wrapTopAndBottom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11"/>
          <w:rFonts w:asciiTheme="minorHAnsi" w:eastAsia="Calibri" w:hAnsiTheme="minorHAnsi" w:cstheme="minorHAnsi"/>
          <w:b w:val="0"/>
          <w:noProof/>
          <w:sz w:val="20"/>
          <w:szCs w:val="22"/>
        </w:rPr>
        <w:drawing>
          <wp:anchor distT="0" distB="0" distL="114300" distR="114300" simplePos="0" relativeHeight="251706368" behindDoc="0" locked="0" layoutInCell="1" allowOverlap="1" wp14:anchorId="468FDFB4" wp14:editId="1885D628">
            <wp:simplePos x="0" y="0"/>
            <wp:positionH relativeFrom="column">
              <wp:posOffset>1689735</wp:posOffset>
            </wp:positionH>
            <wp:positionV relativeFrom="paragraph">
              <wp:posOffset>7652385</wp:posOffset>
            </wp:positionV>
            <wp:extent cx="1480820" cy="1480820"/>
            <wp:effectExtent l="0" t="0" r="5080" b="5080"/>
            <wp:wrapTopAndBottom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82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11"/>
          <w:rFonts w:asciiTheme="minorHAnsi" w:eastAsia="Calibri" w:hAnsiTheme="minorHAnsi" w:cstheme="minorHAnsi"/>
          <w:b w:val="0"/>
          <w:noProof/>
          <w:sz w:val="20"/>
          <w:szCs w:val="22"/>
        </w:rPr>
        <w:drawing>
          <wp:anchor distT="0" distB="0" distL="114300" distR="114300" simplePos="0" relativeHeight="251707392" behindDoc="0" locked="0" layoutInCell="1" allowOverlap="1" wp14:anchorId="2174588C" wp14:editId="0775AB5C">
            <wp:simplePos x="0" y="0"/>
            <wp:positionH relativeFrom="column">
              <wp:posOffset>77470</wp:posOffset>
            </wp:positionH>
            <wp:positionV relativeFrom="paragraph">
              <wp:posOffset>7652385</wp:posOffset>
            </wp:positionV>
            <wp:extent cx="1611630" cy="1480820"/>
            <wp:effectExtent l="0" t="0" r="7620" b="5080"/>
            <wp:wrapTopAndBottom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679744" behindDoc="0" locked="0" layoutInCell="1" allowOverlap="1" wp14:anchorId="5B928598" wp14:editId="1F1BFBBA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2076450" cy="1381760"/>
            <wp:effectExtent l="0" t="0" r="0" b="8890"/>
            <wp:wrapTopAndBottom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7645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705344" behindDoc="0" locked="0" layoutInCell="1" allowOverlap="1" wp14:anchorId="507466A1" wp14:editId="1C920781">
            <wp:simplePos x="0" y="0"/>
            <wp:positionH relativeFrom="column">
              <wp:posOffset>3861435</wp:posOffset>
            </wp:positionH>
            <wp:positionV relativeFrom="paragraph">
              <wp:posOffset>6765925</wp:posOffset>
            </wp:positionV>
            <wp:extent cx="1781175" cy="890270"/>
            <wp:effectExtent l="0" t="0" r="9525" b="508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704320" behindDoc="0" locked="0" layoutInCell="1" allowOverlap="1" wp14:anchorId="2936B19D" wp14:editId="32488E08">
            <wp:simplePos x="0" y="0"/>
            <wp:positionH relativeFrom="column">
              <wp:posOffset>2537460</wp:posOffset>
            </wp:positionH>
            <wp:positionV relativeFrom="paragraph">
              <wp:posOffset>6176010</wp:posOffset>
            </wp:positionV>
            <wp:extent cx="1323975" cy="1480185"/>
            <wp:effectExtent l="0" t="0" r="9525" b="5715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703296" behindDoc="0" locked="0" layoutInCell="1" allowOverlap="1" wp14:anchorId="247D9303" wp14:editId="007DA639">
            <wp:simplePos x="0" y="0"/>
            <wp:positionH relativeFrom="column">
              <wp:posOffset>1337310</wp:posOffset>
            </wp:positionH>
            <wp:positionV relativeFrom="paragraph">
              <wp:posOffset>6128385</wp:posOffset>
            </wp:positionV>
            <wp:extent cx="1200150" cy="1638300"/>
            <wp:effectExtent l="0" t="0" r="0" b="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702272" behindDoc="0" locked="0" layoutInCell="1" allowOverlap="1" wp14:anchorId="6F5E7ACC" wp14:editId="1699D6C1">
            <wp:simplePos x="0" y="0"/>
            <wp:positionH relativeFrom="column">
              <wp:posOffset>3810</wp:posOffset>
            </wp:positionH>
            <wp:positionV relativeFrom="paragraph">
              <wp:posOffset>5995670</wp:posOffset>
            </wp:positionV>
            <wp:extent cx="1333500" cy="1333500"/>
            <wp:effectExtent l="0" t="0" r="0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701248" behindDoc="0" locked="0" layoutInCell="1" allowOverlap="1" wp14:anchorId="26D065AF" wp14:editId="23D9AD90">
            <wp:simplePos x="0" y="0"/>
            <wp:positionH relativeFrom="column">
              <wp:posOffset>4671060</wp:posOffset>
            </wp:positionH>
            <wp:positionV relativeFrom="paragraph">
              <wp:posOffset>4994910</wp:posOffset>
            </wp:positionV>
            <wp:extent cx="1428750" cy="1784985"/>
            <wp:effectExtent l="0" t="0" r="0" b="571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700224" behindDoc="0" locked="0" layoutInCell="1" allowOverlap="1" wp14:anchorId="70E42F9F" wp14:editId="7D03DD72">
            <wp:simplePos x="0" y="0"/>
            <wp:positionH relativeFrom="column">
              <wp:posOffset>3175635</wp:posOffset>
            </wp:positionH>
            <wp:positionV relativeFrom="paragraph">
              <wp:posOffset>4994910</wp:posOffset>
            </wp:positionV>
            <wp:extent cx="1638300" cy="1185545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699200" behindDoc="0" locked="0" layoutInCell="1" allowOverlap="1" wp14:anchorId="185353D4" wp14:editId="4FC3B7C4">
            <wp:simplePos x="0" y="0"/>
            <wp:positionH relativeFrom="column">
              <wp:posOffset>1689735</wp:posOffset>
            </wp:positionH>
            <wp:positionV relativeFrom="paragraph">
              <wp:posOffset>5052060</wp:posOffset>
            </wp:positionV>
            <wp:extent cx="1619250" cy="1073150"/>
            <wp:effectExtent l="0" t="0" r="0" b="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698176" behindDoc="0" locked="0" layoutInCell="1" allowOverlap="1" wp14:anchorId="226DCC8C" wp14:editId="694CD160">
            <wp:simplePos x="0" y="0"/>
            <wp:positionH relativeFrom="column">
              <wp:posOffset>3810</wp:posOffset>
            </wp:positionH>
            <wp:positionV relativeFrom="paragraph">
              <wp:posOffset>5052060</wp:posOffset>
            </wp:positionV>
            <wp:extent cx="1685925" cy="943610"/>
            <wp:effectExtent l="0" t="0" r="9525" b="889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697152" behindDoc="0" locked="0" layoutInCell="1" allowOverlap="1" wp14:anchorId="43094AC2" wp14:editId="5685CA1E">
            <wp:simplePos x="0" y="0"/>
            <wp:positionH relativeFrom="column">
              <wp:posOffset>3575685</wp:posOffset>
            </wp:positionH>
            <wp:positionV relativeFrom="paragraph">
              <wp:posOffset>3910965</wp:posOffset>
            </wp:positionV>
            <wp:extent cx="1524000" cy="1092200"/>
            <wp:effectExtent l="0" t="0" r="0" b="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696128" behindDoc="0" locked="0" layoutInCell="1" allowOverlap="1" wp14:anchorId="65A7D257" wp14:editId="723D2D97">
            <wp:simplePos x="0" y="0"/>
            <wp:positionH relativeFrom="column">
              <wp:posOffset>1689735</wp:posOffset>
            </wp:positionH>
            <wp:positionV relativeFrom="paragraph">
              <wp:posOffset>3928110</wp:posOffset>
            </wp:positionV>
            <wp:extent cx="1885950" cy="942975"/>
            <wp:effectExtent l="0" t="0" r="0" b="9525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2DEE">
        <w:rPr>
          <w:noProof/>
        </w:rPr>
        <w:drawing>
          <wp:anchor distT="0" distB="0" distL="114300" distR="114300" simplePos="0" relativeHeight="251695104" behindDoc="0" locked="0" layoutInCell="1" allowOverlap="1" wp14:anchorId="300AFFD4" wp14:editId="3105392A">
            <wp:simplePos x="0" y="0"/>
            <wp:positionH relativeFrom="column">
              <wp:posOffset>3810</wp:posOffset>
            </wp:positionH>
            <wp:positionV relativeFrom="paragraph">
              <wp:posOffset>3928110</wp:posOffset>
            </wp:positionV>
            <wp:extent cx="1685925" cy="1122680"/>
            <wp:effectExtent l="0" t="0" r="9525" b="127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694080" behindDoc="0" locked="0" layoutInCell="1" allowOverlap="1" wp14:anchorId="306ECF3C" wp14:editId="2610F582">
            <wp:simplePos x="0" y="0"/>
            <wp:positionH relativeFrom="column">
              <wp:posOffset>3718560</wp:posOffset>
            </wp:positionH>
            <wp:positionV relativeFrom="paragraph">
              <wp:posOffset>2575560</wp:posOffset>
            </wp:positionV>
            <wp:extent cx="1781175" cy="1335405"/>
            <wp:effectExtent l="0" t="0" r="9525" b="0"/>
            <wp:wrapTopAndBottom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692032" behindDoc="0" locked="0" layoutInCell="1" allowOverlap="1" wp14:anchorId="73A7455B" wp14:editId="731C98AF">
            <wp:simplePos x="0" y="0"/>
            <wp:positionH relativeFrom="column">
              <wp:posOffset>1689735</wp:posOffset>
            </wp:positionH>
            <wp:positionV relativeFrom="paragraph">
              <wp:posOffset>2575560</wp:posOffset>
            </wp:positionV>
            <wp:extent cx="2031365" cy="1351280"/>
            <wp:effectExtent l="0" t="0" r="6985" b="1270"/>
            <wp:wrapTopAndBottom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36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E">
        <w:rPr>
          <w:noProof/>
        </w:rPr>
        <w:drawing>
          <wp:anchor distT="0" distB="0" distL="114300" distR="114300" simplePos="0" relativeHeight="251693056" behindDoc="0" locked="0" layoutInCell="1" allowOverlap="1" wp14:anchorId="2B1A6FAE" wp14:editId="303B34AA">
            <wp:simplePos x="0" y="0"/>
            <wp:positionH relativeFrom="column">
              <wp:posOffset>3810</wp:posOffset>
            </wp:positionH>
            <wp:positionV relativeFrom="paragraph">
              <wp:posOffset>2575560</wp:posOffset>
            </wp:positionV>
            <wp:extent cx="1685925" cy="1351280"/>
            <wp:effectExtent l="0" t="0" r="9525" b="1270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91008" behindDoc="0" locked="0" layoutInCell="1" allowOverlap="1" wp14:anchorId="6A60180D" wp14:editId="038790B4">
            <wp:simplePos x="0" y="0"/>
            <wp:positionH relativeFrom="column">
              <wp:posOffset>3480435</wp:posOffset>
            </wp:positionH>
            <wp:positionV relativeFrom="paragraph">
              <wp:posOffset>1384935</wp:posOffset>
            </wp:positionV>
            <wp:extent cx="1438275" cy="1234440"/>
            <wp:effectExtent l="0" t="0" r="0" b="0"/>
            <wp:wrapTopAndBottom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89984" behindDoc="0" locked="0" layoutInCell="1" allowOverlap="1" wp14:anchorId="02C7050A" wp14:editId="2818F43A">
            <wp:simplePos x="0" y="0"/>
            <wp:positionH relativeFrom="column">
              <wp:posOffset>2080260</wp:posOffset>
            </wp:positionH>
            <wp:positionV relativeFrom="paragraph">
              <wp:posOffset>1442085</wp:posOffset>
            </wp:positionV>
            <wp:extent cx="1400175" cy="1142365"/>
            <wp:effectExtent l="0" t="0" r="9525" b="635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88960" behindDoc="0" locked="0" layoutInCell="1" allowOverlap="1" wp14:anchorId="605E1343" wp14:editId="1415D90B">
            <wp:simplePos x="0" y="0"/>
            <wp:positionH relativeFrom="column">
              <wp:posOffset>3937635</wp:posOffset>
            </wp:positionH>
            <wp:positionV relativeFrom="paragraph">
              <wp:posOffset>3810</wp:posOffset>
            </wp:positionV>
            <wp:extent cx="1914525" cy="1434465"/>
            <wp:effectExtent l="0" t="0" r="9525" b="0"/>
            <wp:wrapTopAndBottom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80768" behindDoc="0" locked="0" layoutInCell="1" allowOverlap="1" wp14:anchorId="25343D76" wp14:editId="60268FC3">
            <wp:simplePos x="0" y="0"/>
            <wp:positionH relativeFrom="column">
              <wp:posOffset>3810</wp:posOffset>
            </wp:positionH>
            <wp:positionV relativeFrom="paragraph">
              <wp:posOffset>1384935</wp:posOffset>
            </wp:positionV>
            <wp:extent cx="2076450" cy="1194435"/>
            <wp:effectExtent l="0" t="0" r="0" b="5715"/>
            <wp:wrapTopAndBottom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DA">
        <w:rPr>
          <w:noProof/>
        </w:rPr>
        <w:drawing>
          <wp:anchor distT="0" distB="0" distL="114300" distR="114300" simplePos="0" relativeHeight="251687936" behindDoc="0" locked="0" layoutInCell="1" allowOverlap="1" wp14:anchorId="42661903" wp14:editId="61DA5484">
            <wp:simplePos x="0" y="0"/>
            <wp:positionH relativeFrom="column">
              <wp:posOffset>2080260</wp:posOffset>
            </wp:positionH>
            <wp:positionV relativeFrom="paragraph">
              <wp:posOffset>3810</wp:posOffset>
            </wp:positionV>
            <wp:extent cx="1857375" cy="1393190"/>
            <wp:effectExtent l="0" t="0" r="0" b="0"/>
            <wp:wrapTopAndBottom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90468B" w14:textId="77777777" w:rsidR="00245AC2" w:rsidRDefault="00935D81" w:rsidP="00B52597">
      <w:pPr>
        <w:spacing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734016" behindDoc="0" locked="0" layoutInCell="1" allowOverlap="1" wp14:anchorId="34660918" wp14:editId="4977A174">
            <wp:simplePos x="0" y="0"/>
            <wp:positionH relativeFrom="column">
              <wp:posOffset>3756660</wp:posOffset>
            </wp:positionH>
            <wp:positionV relativeFrom="paragraph">
              <wp:posOffset>7404735</wp:posOffset>
            </wp:positionV>
            <wp:extent cx="1628775" cy="1014730"/>
            <wp:effectExtent l="0" t="0" r="9525" b="0"/>
            <wp:wrapTopAndBottom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32992" behindDoc="0" locked="0" layoutInCell="1" allowOverlap="1" wp14:anchorId="5BF5A8C9" wp14:editId="7A590FB1">
            <wp:simplePos x="0" y="0"/>
            <wp:positionH relativeFrom="column">
              <wp:posOffset>1794510</wp:posOffset>
            </wp:positionH>
            <wp:positionV relativeFrom="paragraph">
              <wp:posOffset>7776210</wp:posOffset>
            </wp:positionV>
            <wp:extent cx="2295525" cy="1165225"/>
            <wp:effectExtent l="0" t="0" r="0" b="0"/>
            <wp:wrapTopAndBottom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31968" behindDoc="0" locked="0" layoutInCell="1" allowOverlap="1" wp14:anchorId="45BBEFFD" wp14:editId="55F28BF5">
            <wp:simplePos x="0" y="0"/>
            <wp:positionH relativeFrom="column">
              <wp:posOffset>137160</wp:posOffset>
            </wp:positionH>
            <wp:positionV relativeFrom="paragraph">
              <wp:posOffset>7557135</wp:posOffset>
            </wp:positionV>
            <wp:extent cx="1657350" cy="1657350"/>
            <wp:effectExtent l="0" t="0" r="0" b="0"/>
            <wp:wrapTopAndBottom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30944" behindDoc="0" locked="0" layoutInCell="1" allowOverlap="1" wp14:anchorId="54F0280B" wp14:editId="1C3D195F">
            <wp:simplePos x="0" y="0"/>
            <wp:positionH relativeFrom="column">
              <wp:posOffset>3737610</wp:posOffset>
            </wp:positionH>
            <wp:positionV relativeFrom="paragraph">
              <wp:posOffset>6365875</wp:posOffset>
            </wp:positionV>
            <wp:extent cx="2097405" cy="1038225"/>
            <wp:effectExtent l="0" t="0" r="0" b="9525"/>
            <wp:wrapTopAndBottom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40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29920" behindDoc="0" locked="0" layoutInCell="1" allowOverlap="1" wp14:anchorId="6F031026" wp14:editId="638F7C50">
            <wp:simplePos x="0" y="0"/>
            <wp:positionH relativeFrom="column">
              <wp:posOffset>1794510</wp:posOffset>
            </wp:positionH>
            <wp:positionV relativeFrom="paragraph">
              <wp:posOffset>6480810</wp:posOffset>
            </wp:positionV>
            <wp:extent cx="1943100" cy="1295400"/>
            <wp:effectExtent l="0" t="0" r="0" b="0"/>
            <wp:wrapTopAndBottom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26848" behindDoc="0" locked="0" layoutInCell="1" allowOverlap="1" wp14:anchorId="12A0E24E" wp14:editId="41168AA0">
            <wp:simplePos x="0" y="0"/>
            <wp:positionH relativeFrom="column">
              <wp:posOffset>13335</wp:posOffset>
            </wp:positionH>
            <wp:positionV relativeFrom="paragraph">
              <wp:posOffset>6461760</wp:posOffset>
            </wp:positionV>
            <wp:extent cx="1781175" cy="1097280"/>
            <wp:effectExtent l="0" t="0" r="9525" b="7620"/>
            <wp:wrapTopAndBottom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28896" behindDoc="0" locked="0" layoutInCell="1" allowOverlap="1" wp14:anchorId="18D0F01F" wp14:editId="2298A07E">
            <wp:simplePos x="0" y="0"/>
            <wp:positionH relativeFrom="column">
              <wp:posOffset>3737610</wp:posOffset>
            </wp:positionH>
            <wp:positionV relativeFrom="paragraph">
              <wp:posOffset>5185410</wp:posOffset>
            </wp:positionV>
            <wp:extent cx="2100580" cy="1181100"/>
            <wp:effectExtent l="0" t="0" r="0" b="0"/>
            <wp:wrapTopAndBottom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27872" behindDoc="0" locked="0" layoutInCell="1" allowOverlap="1" wp14:anchorId="5451C356" wp14:editId="5FBF919B">
            <wp:simplePos x="0" y="0"/>
            <wp:positionH relativeFrom="column">
              <wp:posOffset>1794510</wp:posOffset>
            </wp:positionH>
            <wp:positionV relativeFrom="paragraph">
              <wp:posOffset>5184775</wp:posOffset>
            </wp:positionV>
            <wp:extent cx="1940560" cy="1293495"/>
            <wp:effectExtent l="0" t="0" r="2540" b="1905"/>
            <wp:wrapTopAndBottom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56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22752" behindDoc="0" locked="0" layoutInCell="1" allowOverlap="1" wp14:anchorId="5341DF91" wp14:editId="212AABF9">
            <wp:simplePos x="0" y="0"/>
            <wp:positionH relativeFrom="column">
              <wp:posOffset>3810</wp:posOffset>
            </wp:positionH>
            <wp:positionV relativeFrom="paragraph">
              <wp:posOffset>5185410</wp:posOffset>
            </wp:positionV>
            <wp:extent cx="1790700" cy="1276985"/>
            <wp:effectExtent l="0" t="0" r="0" b="0"/>
            <wp:wrapTopAndBottom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25824" behindDoc="0" locked="0" layoutInCell="1" allowOverlap="1" wp14:anchorId="7D143151" wp14:editId="0AB4E3AB">
            <wp:simplePos x="0" y="0"/>
            <wp:positionH relativeFrom="column">
              <wp:posOffset>3737610</wp:posOffset>
            </wp:positionH>
            <wp:positionV relativeFrom="paragraph">
              <wp:posOffset>3994785</wp:posOffset>
            </wp:positionV>
            <wp:extent cx="2115820" cy="1192530"/>
            <wp:effectExtent l="0" t="0" r="0" b="7620"/>
            <wp:wrapTopAndBottom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82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24800" behindDoc="0" locked="0" layoutInCell="1" allowOverlap="1" wp14:anchorId="588ED8AF" wp14:editId="7B1B88F0">
            <wp:simplePos x="0" y="0"/>
            <wp:positionH relativeFrom="column">
              <wp:posOffset>1793875</wp:posOffset>
            </wp:positionH>
            <wp:positionV relativeFrom="paragraph">
              <wp:posOffset>3994785</wp:posOffset>
            </wp:positionV>
            <wp:extent cx="1940560" cy="1192530"/>
            <wp:effectExtent l="0" t="0" r="2540" b="7620"/>
            <wp:wrapTopAndBottom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56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23776" behindDoc="0" locked="0" layoutInCell="1" allowOverlap="1" wp14:anchorId="6A615772" wp14:editId="33649EC9">
            <wp:simplePos x="0" y="0"/>
            <wp:positionH relativeFrom="column">
              <wp:posOffset>3810</wp:posOffset>
            </wp:positionH>
            <wp:positionV relativeFrom="paragraph">
              <wp:posOffset>3994785</wp:posOffset>
            </wp:positionV>
            <wp:extent cx="1790700" cy="1192530"/>
            <wp:effectExtent l="0" t="0" r="0" b="7620"/>
            <wp:wrapTopAndBottom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21728" behindDoc="0" locked="0" layoutInCell="1" allowOverlap="1" wp14:anchorId="362C4DDA" wp14:editId="5CB36CF3">
            <wp:simplePos x="0" y="0"/>
            <wp:positionH relativeFrom="column">
              <wp:posOffset>4109085</wp:posOffset>
            </wp:positionH>
            <wp:positionV relativeFrom="paragraph">
              <wp:posOffset>2470785</wp:posOffset>
            </wp:positionV>
            <wp:extent cx="1104900" cy="1474470"/>
            <wp:effectExtent l="0" t="0" r="0" b="0"/>
            <wp:wrapTopAndBottom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20704" behindDoc="0" locked="0" layoutInCell="1" allowOverlap="1" wp14:anchorId="6A678E6D" wp14:editId="21CFD7DF">
            <wp:simplePos x="0" y="0"/>
            <wp:positionH relativeFrom="column">
              <wp:posOffset>2785110</wp:posOffset>
            </wp:positionH>
            <wp:positionV relativeFrom="paragraph">
              <wp:posOffset>2470785</wp:posOffset>
            </wp:positionV>
            <wp:extent cx="1451610" cy="1451610"/>
            <wp:effectExtent l="0" t="0" r="0" b="0"/>
            <wp:wrapTopAndBottom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61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18656" behindDoc="0" locked="0" layoutInCell="1" allowOverlap="1" wp14:anchorId="3D994B8C" wp14:editId="3CF402EA">
            <wp:simplePos x="0" y="0"/>
            <wp:positionH relativeFrom="column">
              <wp:posOffset>3810</wp:posOffset>
            </wp:positionH>
            <wp:positionV relativeFrom="paragraph">
              <wp:posOffset>2474595</wp:posOffset>
            </wp:positionV>
            <wp:extent cx="1524000" cy="1524000"/>
            <wp:effectExtent l="0" t="0" r="0" b="0"/>
            <wp:wrapTopAndBottom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19680" behindDoc="0" locked="0" layoutInCell="1" allowOverlap="1" wp14:anchorId="7820A8AA" wp14:editId="17F383E9">
            <wp:simplePos x="0" y="0"/>
            <wp:positionH relativeFrom="column">
              <wp:posOffset>1604010</wp:posOffset>
            </wp:positionH>
            <wp:positionV relativeFrom="paragraph">
              <wp:posOffset>2413635</wp:posOffset>
            </wp:positionV>
            <wp:extent cx="1257300" cy="1508760"/>
            <wp:effectExtent l="0" t="0" r="0" b="0"/>
            <wp:wrapTopAndBottom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14560" behindDoc="0" locked="0" layoutInCell="1" allowOverlap="1" wp14:anchorId="741848C0" wp14:editId="62ABD60C">
            <wp:simplePos x="0" y="0"/>
            <wp:positionH relativeFrom="column">
              <wp:posOffset>3810</wp:posOffset>
            </wp:positionH>
            <wp:positionV relativeFrom="paragraph">
              <wp:posOffset>1165860</wp:posOffset>
            </wp:positionV>
            <wp:extent cx="1466850" cy="1097915"/>
            <wp:effectExtent l="0" t="0" r="0" b="6985"/>
            <wp:wrapTopAndBottom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15584" behindDoc="0" locked="0" layoutInCell="1" allowOverlap="1" wp14:anchorId="753F8491" wp14:editId="20CD9255">
            <wp:simplePos x="0" y="0"/>
            <wp:positionH relativeFrom="column">
              <wp:posOffset>1470660</wp:posOffset>
            </wp:positionH>
            <wp:positionV relativeFrom="paragraph">
              <wp:posOffset>1099185</wp:posOffset>
            </wp:positionV>
            <wp:extent cx="1314450" cy="1314450"/>
            <wp:effectExtent l="0" t="0" r="0" b="0"/>
            <wp:wrapTopAndBottom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17632" behindDoc="0" locked="0" layoutInCell="1" allowOverlap="1" wp14:anchorId="097390D6" wp14:editId="31881FEF">
            <wp:simplePos x="0" y="0"/>
            <wp:positionH relativeFrom="column">
              <wp:posOffset>2861310</wp:posOffset>
            </wp:positionH>
            <wp:positionV relativeFrom="paragraph">
              <wp:posOffset>1099185</wp:posOffset>
            </wp:positionV>
            <wp:extent cx="1247775" cy="1375410"/>
            <wp:effectExtent l="0" t="0" r="9525" b="0"/>
            <wp:wrapTopAndBottom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16608" behindDoc="0" locked="0" layoutInCell="1" allowOverlap="1" wp14:anchorId="4E3DE485" wp14:editId="3774B435">
            <wp:simplePos x="0" y="0"/>
            <wp:positionH relativeFrom="column">
              <wp:posOffset>4213860</wp:posOffset>
            </wp:positionH>
            <wp:positionV relativeFrom="paragraph">
              <wp:posOffset>1165860</wp:posOffset>
            </wp:positionV>
            <wp:extent cx="1876425" cy="1248410"/>
            <wp:effectExtent l="0" t="0" r="9525" b="8890"/>
            <wp:wrapTopAndBottom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12512" behindDoc="0" locked="0" layoutInCell="1" allowOverlap="1" wp14:anchorId="133232B1" wp14:editId="07CF7730">
            <wp:simplePos x="0" y="0"/>
            <wp:positionH relativeFrom="column">
              <wp:posOffset>4680585</wp:posOffset>
            </wp:positionH>
            <wp:positionV relativeFrom="paragraph">
              <wp:posOffset>3810</wp:posOffset>
            </wp:positionV>
            <wp:extent cx="828675" cy="1095375"/>
            <wp:effectExtent l="0" t="0" r="9525" b="9525"/>
            <wp:wrapTopAndBottom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13536" behindDoc="0" locked="0" layoutInCell="1" allowOverlap="1" wp14:anchorId="3D1C1978" wp14:editId="7A09F0CC">
            <wp:simplePos x="0" y="0"/>
            <wp:positionH relativeFrom="column">
              <wp:posOffset>2632710</wp:posOffset>
            </wp:positionH>
            <wp:positionV relativeFrom="paragraph">
              <wp:posOffset>3810</wp:posOffset>
            </wp:positionV>
            <wp:extent cx="2047875" cy="1107440"/>
            <wp:effectExtent l="0" t="0" r="9525" b="0"/>
            <wp:wrapTopAndBottom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EB5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11488" behindDoc="0" locked="0" layoutInCell="1" allowOverlap="1" wp14:anchorId="6A67CB00" wp14:editId="2AE3B9CF">
            <wp:simplePos x="0" y="0"/>
            <wp:positionH relativeFrom="column">
              <wp:posOffset>1470660</wp:posOffset>
            </wp:positionH>
            <wp:positionV relativeFrom="paragraph">
              <wp:posOffset>3810</wp:posOffset>
            </wp:positionV>
            <wp:extent cx="1162050" cy="1162050"/>
            <wp:effectExtent l="0" t="0" r="0" b="0"/>
            <wp:wrapTopAndBottom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EB5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10464" behindDoc="0" locked="0" layoutInCell="1" allowOverlap="1" wp14:anchorId="7D5C08DF" wp14:editId="4ECD4893">
            <wp:simplePos x="0" y="0"/>
            <wp:positionH relativeFrom="column">
              <wp:posOffset>13970</wp:posOffset>
            </wp:positionH>
            <wp:positionV relativeFrom="paragraph">
              <wp:posOffset>33655</wp:posOffset>
            </wp:positionV>
            <wp:extent cx="1628775" cy="1085003"/>
            <wp:effectExtent l="0" t="0" r="0" b="1270"/>
            <wp:wrapTopAndBottom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08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EF3223" w14:textId="77777777" w:rsidR="005C6EB5" w:rsidRDefault="008020AA" w:rsidP="00B52597">
      <w:pPr>
        <w:spacing w:after="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755520" behindDoc="0" locked="0" layoutInCell="1" allowOverlap="1" wp14:anchorId="2F5854EA" wp14:editId="6ABE6986">
            <wp:simplePos x="0" y="0"/>
            <wp:positionH relativeFrom="column">
              <wp:posOffset>4051935</wp:posOffset>
            </wp:positionH>
            <wp:positionV relativeFrom="paragraph">
              <wp:posOffset>7513320</wp:posOffset>
            </wp:positionV>
            <wp:extent cx="1752600" cy="1312545"/>
            <wp:effectExtent l="0" t="0" r="0" b="1905"/>
            <wp:wrapTopAndBottom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2448" behindDoc="0" locked="0" layoutInCell="1" allowOverlap="1" wp14:anchorId="61CA5A62" wp14:editId="2AFA4A94">
            <wp:simplePos x="0" y="0"/>
            <wp:positionH relativeFrom="column">
              <wp:posOffset>13335</wp:posOffset>
            </wp:positionH>
            <wp:positionV relativeFrom="paragraph">
              <wp:posOffset>7566660</wp:posOffset>
            </wp:positionV>
            <wp:extent cx="1028700" cy="1164590"/>
            <wp:effectExtent l="0" t="0" r="0" b="0"/>
            <wp:wrapTopAndBottom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8A6">
        <w:rPr>
          <w:noProof/>
        </w:rPr>
        <w:drawing>
          <wp:anchor distT="0" distB="0" distL="114300" distR="114300" simplePos="0" relativeHeight="251753472" behindDoc="0" locked="0" layoutInCell="1" allowOverlap="1" wp14:anchorId="5F0BD599" wp14:editId="640E3382">
            <wp:simplePos x="0" y="0"/>
            <wp:positionH relativeFrom="column">
              <wp:posOffset>1063625</wp:posOffset>
            </wp:positionH>
            <wp:positionV relativeFrom="paragraph">
              <wp:posOffset>7509510</wp:posOffset>
            </wp:positionV>
            <wp:extent cx="1673225" cy="1314450"/>
            <wp:effectExtent l="0" t="0" r="3175" b="0"/>
            <wp:wrapTopAndBottom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2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8A6">
        <w:rPr>
          <w:noProof/>
        </w:rPr>
        <w:drawing>
          <wp:anchor distT="0" distB="0" distL="114300" distR="114300" simplePos="0" relativeHeight="251754496" behindDoc="0" locked="0" layoutInCell="1" allowOverlap="1" wp14:anchorId="0FDAF5C5" wp14:editId="5E133D7D">
            <wp:simplePos x="0" y="0"/>
            <wp:positionH relativeFrom="column">
              <wp:posOffset>2737485</wp:posOffset>
            </wp:positionH>
            <wp:positionV relativeFrom="paragraph">
              <wp:posOffset>7509510</wp:posOffset>
            </wp:positionV>
            <wp:extent cx="1314450" cy="1314450"/>
            <wp:effectExtent l="0" t="0" r="0" b="0"/>
            <wp:wrapTopAndBottom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8A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48352" behindDoc="0" locked="0" layoutInCell="1" allowOverlap="1" wp14:anchorId="232AC3B9" wp14:editId="3AA3457B">
            <wp:simplePos x="0" y="0"/>
            <wp:positionH relativeFrom="column">
              <wp:posOffset>13335</wp:posOffset>
            </wp:positionH>
            <wp:positionV relativeFrom="paragraph">
              <wp:posOffset>5852160</wp:posOffset>
            </wp:positionV>
            <wp:extent cx="1524000" cy="1466850"/>
            <wp:effectExtent l="0" t="0" r="0" b="0"/>
            <wp:wrapTopAndBottom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8A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51424" behindDoc="0" locked="0" layoutInCell="1" allowOverlap="1" wp14:anchorId="24AD5F25" wp14:editId="2A27D1A7">
            <wp:simplePos x="0" y="0"/>
            <wp:positionH relativeFrom="column">
              <wp:posOffset>4794885</wp:posOffset>
            </wp:positionH>
            <wp:positionV relativeFrom="paragraph">
              <wp:posOffset>4366260</wp:posOffset>
            </wp:positionV>
            <wp:extent cx="1317625" cy="1317625"/>
            <wp:effectExtent l="0" t="0" r="0" b="0"/>
            <wp:wrapTopAndBottom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62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8A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49376" behindDoc="0" locked="0" layoutInCell="1" allowOverlap="1" wp14:anchorId="54A2CAE2" wp14:editId="044E2A6E">
            <wp:simplePos x="0" y="0"/>
            <wp:positionH relativeFrom="column">
              <wp:posOffset>3175635</wp:posOffset>
            </wp:positionH>
            <wp:positionV relativeFrom="paragraph">
              <wp:posOffset>4366260</wp:posOffset>
            </wp:positionV>
            <wp:extent cx="1619250" cy="1372235"/>
            <wp:effectExtent l="0" t="0" r="0" b="0"/>
            <wp:wrapTopAndBottom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8A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50400" behindDoc="0" locked="0" layoutInCell="1" allowOverlap="1" wp14:anchorId="45BE67C5" wp14:editId="349FD80B">
            <wp:simplePos x="0" y="0"/>
            <wp:positionH relativeFrom="column">
              <wp:posOffset>1661160</wp:posOffset>
            </wp:positionH>
            <wp:positionV relativeFrom="paragraph">
              <wp:posOffset>4366260</wp:posOffset>
            </wp:positionV>
            <wp:extent cx="1457325" cy="1457325"/>
            <wp:effectExtent l="0" t="0" r="9525" b="9525"/>
            <wp:wrapTopAndBottom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8A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47328" behindDoc="0" locked="0" layoutInCell="1" allowOverlap="1" wp14:anchorId="732FF1EA" wp14:editId="116088A2">
            <wp:simplePos x="0" y="0"/>
            <wp:positionH relativeFrom="column">
              <wp:posOffset>12700</wp:posOffset>
            </wp:positionH>
            <wp:positionV relativeFrom="paragraph">
              <wp:posOffset>4365625</wp:posOffset>
            </wp:positionV>
            <wp:extent cx="1514475" cy="1514475"/>
            <wp:effectExtent l="0" t="0" r="9525" b="9525"/>
            <wp:wrapTopAndBottom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8A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46304" behindDoc="0" locked="0" layoutInCell="1" allowOverlap="1" wp14:anchorId="3F66749C" wp14:editId="589462A1">
            <wp:simplePos x="0" y="0"/>
            <wp:positionH relativeFrom="column">
              <wp:posOffset>4747260</wp:posOffset>
            </wp:positionH>
            <wp:positionV relativeFrom="paragraph">
              <wp:posOffset>3070225</wp:posOffset>
            </wp:positionV>
            <wp:extent cx="1295400" cy="1295400"/>
            <wp:effectExtent l="0" t="0" r="0" b="0"/>
            <wp:wrapTopAndBottom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48A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45280" behindDoc="0" locked="0" layoutInCell="1" allowOverlap="1" wp14:anchorId="4F98B226" wp14:editId="2FF738B8">
            <wp:simplePos x="0" y="0"/>
            <wp:positionH relativeFrom="column">
              <wp:posOffset>3270885</wp:posOffset>
            </wp:positionH>
            <wp:positionV relativeFrom="paragraph">
              <wp:posOffset>3070860</wp:posOffset>
            </wp:positionV>
            <wp:extent cx="1323975" cy="1317625"/>
            <wp:effectExtent l="0" t="0" r="9525" b="0"/>
            <wp:wrapTopAndBottom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8A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44256" behindDoc="0" locked="0" layoutInCell="1" allowOverlap="1" wp14:anchorId="3A47A750" wp14:editId="69EA71F1">
            <wp:simplePos x="0" y="0"/>
            <wp:positionH relativeFrom="column">
              <wp:posOffset>1965960</wp:posOffset>
            </wp:positionH>
            <wp:positionV relativeFrom="paragraph">
              <wp:posOffset>3070860</wp:posOffset>
            </wp:positionV>
            <wp:extent cx="1295400" cy="1295400"/>
            <wp:effectExtent l="0" t="0" r="0" b="0"/>
            <wp:wrapTopAndBottom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8A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43232" behindDoc="0" locked="0" layoutInCell="1" allowOverlap="1" wp14:anchorId="62220822" wp14:editId="4E9EFB88">
            <wp:simplePos x="0" y="0"/>
            <wp:positionH relativeFrom="column">
              <wp:posOffset>13335</wp:posOffset>
            </wp:positionH>
            <wp:positionV relativeFrom="paragraph">
              <wp:posOffset>3070860</wp:posOffset>
            </wp:positionV>
            <wp:extent cx="1952625" cy="1299210"/>
            <wp:effectExtent l="0" t="0" r="9525" b="0"/>
            <wp:wrapTopAndBottom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EE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42208" behindDoc="0" locked="0" layoutInCell="1" allowOverlap="1" wp14:anchorId="442481EC" wp14:editId="47991BB1">
            <wp:simplePos x="0" y="0"/>
            <wp:positionH relativeFrom="column">
              <wp:posOffset>4394835</wp:posOffset>
            </wp:positionH>
            <wp:positionV relativeFrom="paragraph">
              <wp:posOffset>1565910</wp:posOffset>
            </wp:positionV>
            <wp:extent cx="1717675" cy="1276350"/>
            <wp:effectExtent l="0" t="0" r="0" b="0"/>
            <wp:wrapTopAndBottom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EE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41184" behindDoc="0" locked="0" layoutInCell="1" allowOverlap="1" wp14:anchorId="57C830C9" wp14:editId="360486E8">
            <wp:simplePos x="0" y="0"/>
            <wp:positionH relativeFrom="column">
              <wp:posOffset>2889885</wp:posOffset>
            </wp:positionH>
            <wp:positionV relativeFrom="paragraph">
              <wp:posOffset>1565910</wp:posOffset>
            </wp:positionV>
            <wp:extent cx="1504950" cy="1504950"/>
            <wp:effectExtent l="0" t="0" r="0" b="0"/>
            <wp:wrapTopAndBottom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EE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40160" behindDoc="0" locked="0" layoutInCell="1" allowOverlap="1" wp14:anchorId="66B83DBB" wp14:editId="45252BC4">
            <wp:simplePos x="0" y="0"/>
            <wp:positionH relativeFrom="column">
              <wp:posOffset>1413510</wp:posOffset>
            </wp:positionH>
            <wp:positionV relativeFrom="paragraph">
              <wp:posOffset>1670685</wp:posOffset>
            </wp:positionV>
            <wp:extent cx="1557655" cy="1400175"/>
            <wp:effectExtent l="0" t="0" r="4445" b="9525"/>
            <wp:wrapTopAndBottom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65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EE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39136" behindDoc="0" locked="0" layoutInCell="1" allowOverlap="1" wp14:anchorId="3E0CC935" wp14:editId="0B8FC947">
            <wp:simplePos x="0" y="0"/>
            <wp:positionH relativeFrom="column">
              <wp:posOffset>13335</wp:posOffset>
            </wp:positionH>
            <wp:positionV relativeFrom="paragraph">
              <wp:posOffset>1670685</wp:posOffset>
            </wp:positionV>
            <wp:extent cx="1400175" cy="1400175"/>
            <wp:effectExtent l="0" t="0" r="9525" b="9525"/>
            <wp:wrapTopAndBottom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EE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38112" behindDoc="0" locked="0" layoutInCell="1" allowOverlap="1" wp14:anchorId="26296629" wp14:editId="1D4103AB">
            <wp:simplePos x="0" y="0"/>
            <wp:positionH relativeFrom="column">
              <wp:posOffset>4594860</wp:posOffset>
            </wp:positionH>
            <wp:positionV relativeFrom="paragraph">
              <wp:posOffset>3810</wp:posOffset>
            </wp:positionV>
            <wp:extent cx="1562100" cy="1562100"/>
            <wp:effectExtent l="0" t="0" r="0" b="0"/>
            <wp:wrapTopAndBottom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EE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37088" behindDoc="0" locked="0" layoutInCell="1" allowOverlap="1" wp14:anchorId="6236899E" wp14:editId="614A4BB6">
            <wp:simplePos x="0" y="0"/>
            <wp:positionH relativeFrom="column">
              <wp:posOffset>2889885</wp:posOffset>
            </wp:positionH>
            <wp:positionV relativeFrom="paragraph">
              <wp:posOffset>3810</wp:posOffset>
            </wp:positionV>
            <wp:extent cx="1571625" cy="1571625"/>
            <wp:effectExtent l="0" t="0" r="9525" b="9525"/>
            <wp:wrapTopAndBottom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EE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36064" behindDoc="0" locked="0" layoutInCell="1" allowOverlap="1" wp14:anchorId="7A4772BC" wp14:editId="22098C89">
            <wp:simplePos x="0" y="0"/>
            <wp:positionH relativeFrom="column">
              <wp:posOffset>1508760</wp:posOffset>
            </wp:positionH>
            <wp:positionV relativeFrom="paragraph">
              <wp:posOffset>0</wp:posOffset>
            </wp:positionV>
            <wp:extent cx="1666875" cy="1666875"/>
            <wp:effectExtent l="0" t="0" r="9525" b="9525"/>
            <wp:wrapTopAndBottom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EE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35040" behindDoc="0" locked="0" layoutInCell="1" allowOverlap="1" wp14:anchorId="63612F85" wp14:editId="2268F3A9">
            <wp:simplePos x="0" y="0"/>
            <wp:positionH relativeFrom="column">
              <wp:posOffset>13335</wp:posOffset>
            </wp:positionH>
            <wp:positionV relativeFrom="paragraph">
              <wp:posOffset>13335</wp:posOffset>
            </wp:positionV>
            <wp:extent cx="1400175" cy="1400175"/>
            <wp:effectExtent l="0" t="0" r="9525" b="9525"/>
            <wp:wrapTopAndBottom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8A6">
        <w:rPr>
          <w:rFonts w:asciiTheme="minorHAnsi" w:hAnsiTheme="minorHAnsi" w:cstheme="minorHAnsi"/>
        </w:rPr>
        <w:t>Изображения для предсказания:</w:t>
      </w:r>
    </w:p>
    <w:p w14:paraId="16635B6F" w14:textId="77777777" w:rsidR="006848A6" w:rsidRDefault="006848A6" w:rsidP="00B52597">
      <w:pPr>
        <w:spacing w:after="0"/>
        <w:rPr>
          <w:rFonts w:asciiTheme="minorHAnsi" w:hAnsiTheme="minorHAnsi" w:cstheme="minorHAnsi"/>
        </w:rPr>
      </w:pPr>
    </w:p>
    <w:p w14:paraId="7CB76865" w14:textId="77777777" w:rsidR="00935D81" w:rsidRDefault="00935D81" w:rsidP="00B52597">
      <w:pPr>
        <w:spacing w:after="0"/>
        <w:rPr>
          <w:rFonts w:asciiTheme="minorHAnsi" w:hAnsiTheme="minorHAnsi" w:cstheme="minorHAnsi"/>
        </w:rPr>
      </w:pPr>
    </w:p>
    <w:p w14:paraId="232CD7F0" w14:textId="77777777" w:rsidR="003F7EEF" w:rsidRDefault="00DE7790" w:rsidP="00B52597">
      <w:pPr>
        <w:spacing w:after="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770880" behindDoc="0" locked="0" layoutInCell="1" allowOverlap="1" wp14:anchorId="3926A4DE" wp14:editId="1A8FAB12">
            <wp:simplePos x="0" y="0"/>
            <wp:positionH relativeFrom="column">
              <wp:posOffset>3175</wp:posOffset>
            </wp:positionH>
            <wp:positionV relativeFrom="paragraph">
              <wp:posOffset>4137025</wp:posOffset>
            </wp:positionV>
            <wp:extent cx="1419225" cy="1419225"/>
            <wp:effectExtent l="0" t="0" r="9525" b="9525"/>
            <wp:wrapTopAndBottom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0CA">
        <w:rPr>
          <w:noProof/>
        </w:rPr>
        <w:drawing>
          <wp:anchor distT="0" distB="0" distL="114300" distR="114300" simplePos="0" relativeHeight="251780096" behindDoc="0" locked="0" layoutInCell="1" allowOverlap="1" wp14:anchorId="14A2A3E3" wp14:editId="3E7606D8">
            <wp:simplePos x="0" y="0"/>
            <wp:positionH relativeFrom="column">
              <wp:posOffset>3289935</wp:posOffset>
            </wp:positionH>
            <wp:positionV relativeFrom="paragraph">
              <wp:posOffset>7223760</wp:posOffset>
            </wp:positionV>
            <wp:extent cx="2766060" cy="1202690"/>
            <wp:effectExtent l="0" t="0" r="0" b="0"/>
            <wp:wrapTopAndBottom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0CA">
        <w:rPr>
          <w:noProof/>
        </w:rPr>
        <w:drawing>
          <wp:anchor distT="0" distB="0" distL="114300" distR="114300" simplePos="0" relativeHeight="251781120" behindDoc="0" locked="0" layoutInCell="1" allowOverlap="1" wp14:anchorId="50F15BF8" wp14:editId="56620838">
            <wp:simplePos x="0" y="0"/>
            <wp:positionH relativeFrom="column">
              <wp:posOffset>4766310</wp:posOffset>
            </wp:positionH>
            <wp:positionV relativeFrom="paragraph">
              <wp:posOffset>5785485</wp:posOffset>
            </wp:positionV>
            <wp:extent cx="1289685" cy="1447800"/>
            <wp:effectExtent l="0" t="0" r="5715" b="0"/>
            <wp:wrapTopAndBottom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68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0CA">
        <w:rPr>
          <w:noProof/>
        </w:rPr>
        <w:drawing>
          <wp:anchor distT="0" distB="0" distL="114300" distR="114300" simplePos="0" relativeHeight="251774976" behindDoc="0" locked="0" layoutInCell="1" allowOverlap="1" wp14:anchorId="09E21EFE" wp14:editId="42CBB729">
            <wp:simplePos x="0" y="0"/>
            <wp:positionH relativeFrom="column">
              <wp:posOffset>2575560</wp:posOffset>
            </wp:positionH>
            <wp:positionV relativeFrom="paragraph">
              <wp:posOffset>5785485</wp:posOffset>
            </wp:positionV>
            <wp:extent cx="2186940" cy="1447800"/>
            <wp:effectExtent l="0" t="0" r="3810" b="0"/>
            <wp:wrapTopAndBottom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0CA">
        <w:rPr>
          <w:noProof/>
        </w:rPr>
        <w:drawing>
          <wp:anchor distT="0" distB="0" distL="114300" distR="114300" simplePos="0" relativeHeight="251778048" behindDoc="0" locked="0" layoutInCell="1" allowOverlap="1" wp14:anchorId="1C3E8546" wp14:editId="258B9F0E">
            <wp:simplePos x="0" y="0"/>
            <wp:positionH relativeFrom="column">
              <wp:posOffset>1508125</wp:posOffset>
            </wp:positionH>
            <wp:positionV relativeFrom="paragraph">
              <wp:posOffset>7235825</wp:posOffset>
            </wp:positionV>
            <wp:extent cx="1981835" cy="1123950"/>
            <wp:effectExtent l="0" t="0" r="0" b="0"/>
            <wp:wrapTopAndBottom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83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0CA">
        <w:rPr>
          <w:noProof/>
        </w:rPr>
        <w:drawing>
          <wp:anchor distT="0" distB="0" distL="114300" distR="114300" simplePos="0" relativeHeight="251777024" behindDoc="0" locked="0" layoutInCell="1" allowOverlap="1" wp14:anchorId="7861A0A4" wp14:editId="545CBB7F">
            <wp:simplePos x="0" y="0"/>
            <wp:positionH relativeFrom="column">
              <wp:posOffset>4671060</wp:posOffset>
            </wp:positionH>
            <wp:positionV relativeFrom="paragraph">
              <wp:posOffset>4709160</wp:posOffset>
            </wp:positionV>
            <wp:extent cx="1438275" cy="956945"/>
            <wp:effectExtent l="0" t="0" r="9525" b="0"/>
            <wp:wrapTopAndBottom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0CA">
        <w:rPr>
          <w:noProof/>
        </w:rPr>
        <w:drawing>
          <wp:anchor distT="0" distB="0" distL="114300" distR="114300" simplePos="0" relativeHeight="251776000" behindDoc="0" locked="0" layoutInCell="1" allowOverlap="1" wp14:anchorId="0491E429" wp14:editId="6BEAB762">
            <wp:simplePos x="0" y="0"/>
            <wp:positionH relativeFrom="column">
              <wp:posOffset>3810</wp:posOffset>
            </wp:positionH>
            <wp:positionV relativeFrom="paragraph">
              <wp:posOffset>7233285</wp:posOffset>
            </wp:positionV>
            <wp:extent cx="1419225" cy="1419225"/>
            <wp:effectExtent l="0" t="0" r="9525" b="9525"/>
            <wp:wrapTopAndBottom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0CA">
        <w:rPr>
          <w:noProof/>
        </w:rPr>
        <w:drawing>
          <wp:anchor distT="0" distB="0" distL="114300" distR="114300" simplePos="0" relativeHeight="251773952" behindDoc="0" locked="0" layoutInCell="1" allowOverlap="1" wp14:anchorId="268A172D" wp14:editId="1AA7D478">
            <wp:simplePos x="0" y="0"/>
            <wp:positionH relativeFrom="column">
              <wp:posOffset>3810</wp:posOffset>
            </wp:positionH>
            <wp:positionV relativeFrom="paragraph">
              <wp:posOffset>5785485</wp:posOffset>
            </wp:positionV>
            <wp:extent cx="2571750" cy="1445895"/>
            <wp:effectExtent l="0" t="0" r="0" b="1905"/>
            <wp:wrapTopAndBottom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0CA">
        <w:rPr>
          <w:noProof/>
        </w:rPr>
        <w:drawing>
          <wp:anchor distT="0" distB="0" distL="114300" distR="114300" simplePos="0" relativeHeight="251772928" behindDoc="0" locked="0" layoutInCell="1" allowOverlap="1" wp14:anchorId="338EBF22" wp14:editId="06475665">
            <wp:simplePos x="0" y="0"/>
            <wp:positionH relativeFrom="column">
              <wp:posOffset>2880360</wp:posOffset>
            </wp:positionH>
            <wp:positionV relativeFrom="paragraph">
              <wp:posOffset>4594860</wp:posOffset>
            </wp:positionV>
            <wp:extent cx="1790700" cy="1191260"/>
            <wp:effectExtent l="0" t="0" r="0" b="8890"/>
            <wp:wrapTopAndBottom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0CA">
        <w:rPr>
          <w:noProof/>
        </w:rPr>
        <w:drawing>
          <wp:anchor distT="0" distB="0" distL="114300" distR="114300" simplePos="0" relativeHeight="251771904" behindDoc="0" locked="0" layoutInCell="1" allowOverlap="1" wp14:anchorId="79CA0866" wp14:editId="56B13B99">
            <wp:simplePos x="0" y="0"/>
            <wp:positionH relativeFrom="column">
              <wp:posOffset>1423035</wp:posOffset>
            </wp:positionH>
            <wp:positionV relativeFrom="paragraph">
              <wp:posOffset>4594860</wp:posOffset>
            </wp:positionV>
            <wp:extent cx="1457325" cy="1188085"/>
            <wp:effectExtent l="0" t="0" r="9525" b="0"/>
            <wp:wrapTopAndBottom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0AA">
        <w:rPr>
          <w:noProof/>
        </w:rPr>
        <w:drawing>
          <wp:anchor distT="0" distB="0" distL="114300" distR="114300" simplePos="0" relativeHeight="251769856" behindDoc="0" locked="0" layoutInCell="1" allowOverlap="1" wp14:anchorId="684830E0" wp14:editId="3487E87A">
            <wp:simplePos x="0" y="0"/>
            <wp:positionH relativeFrom="column">
              <wp:posOffset>4737735</wp:posOffset>
            </wp:positionH>
            <wp:positionV relativeFrom="paragraph">
              <wp:posOffset>3366135</wp:posOffset>
            </wp:positionV>
            <wp:extent cx="1276350" cy="1276350"/>
            <wp:effectExtent l="0" t="0" r="0" b="0"/>
            <wp:wrapTopAndBottom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0AA">
        <w:rPr>
          <w:noProof/>
        </w:rPr>
        <w:drawing>
          <wp:anchor distT="0" distB="0" distL="114300" distR="114300" simplePos="0" relativeHeight="251768832" behindDoc="0" locked="0" layoutInCell="1" allowOverlap="1" wp14:anchorId="5CEE67C3" wp14:editId="410F7CB4">
            <wp:simplePos x="0" y="0"/>
            <wp:positionH relativeFrom="column">
              <wp:posOffset>3328035</wp:posOffset>
            </wp:positionH>
            <wp:positionV relativeFrom="paragraph">
              <wp:posOffset>3747135</wp:posOffset>
            </wp:positionV>
            <wp:extent cx="1514475" cy="850900"/>
            <wp:effectExtent l="0" t="0" r="9525" b="6350"/>
            <wp:wrapTopAndBottom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0AA">
        <w:rPr>
          <w:noProof/>
        </w:rPr>
        <w:drawing>
          <wp:anchor distT="0" distB="0" distL="114300" distR="114300" simplePos="0" relativeHeight="251767808" behindDoc="0" locked="0" layoutInCell="1" allowOverlap="1" wp14:anchorId="0A2FEF91" wp14:editId="6C064FE9">
            <wp:simplePos x="0" y="0"/>
            <wp:positionH relativeFrom="column">
              <wp:posOffset>4737735</wp:posOffset>
            </wp:positionH>
            <wp:positionV relativeFrom="paragraph">
              <wp:posOffset>2385060</wp:posOffset>
            </wp:positionV>
            <wp:extent cx="1305560" cy="980440"/>
            <wp:effectExtent l="0" t="0" r="8890" b="0"/>
            <wp:wrapTopAndBottom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56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0AA">
        <w:rPr>
          <w:noProof/>
        </w:rPr>
        <w:drawing>
          <wp:anchor distT="0" distB="0" distL="114300" distR="114300" simplePos="0" relativeHeight="251766784" behindDoc="0" locked="0" layoutInCell="1" allowOverlap="1" wp14:anchorId="49348D5D" wp14:editId="001FFC09">
            <wp:simplePos x="0" y="0"/>
            <wp:positionH relativeFrom="column">
              <wp:posOffset>1423035</wp:posOffset>
            </wp:positionH>
            <wp:positionV relativeFrom="paragraph">
              <wp:posOffset>3528060</wp:posOffset>
            </wp:positionV>
            <wp:extent cx="1905000" cy="1066800"/>
            <wp:effectExtent l="0" t="0" r="0" b="0"/>
            <wp:wrapTopAndBottom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020AA">
        <w:rPr>
          <w:noProof/>
        </w:rPr>
        <w:drawing>
          <wp:anchor distT="0" distB="0" distL="114300" distR="114300" simplePos="0" relativeHeight="251765760" behindDoc="0" locked="0" layoutInCell="1" allowOverlap="1" wp14:anchorId="6614912D" wp14:editId="3E12561F">
            <wp:simplePos x="0" y="0"/>
            <wp:positionH relativeFrom="column">
              <wp:posOffset>3251835</wp:posOffset>
            </wp:positionH>
            <wp:positionV relativeFrom="paragraph">
              <wp:posOffset>2375535</wp:posOffset>
            </wp:positionV>
            <wp:extent cx="1485900" cy="1485900"/>
            <wp:effectExtent l="0" t="0" r="0" b="0"/>
            <wp:wrapTopAndBottom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0AA">
        <w:rPr>
          <w:noProof/>
        </w:rPr>
        <w:drawing>
          <wp:anchor distT="0" distB="0" distL="114300" distR="114300" simplePos="0" relativeHeight="251764736" behindDoc="0" locked="0" layoutInCell="1" allowOverlap="1" wp14:anchorId="607EC544" wp14:editId="7A62B204">
            <wp:simplePos x="0" y="0"/>
            <wp:positionH relativeFrom="column">
              <wp:posOffset>1423035</wp:posOffset>
            </wp:positionH>
            <wp:positionV relativeFrom="paragraph">
              <wp:posOffset>2374900</wp:posOffset>
            </wp:positionV>
            <wp:extent cx="2019300" cy="1347470"/>
            <wp:effectExtent l="0" t="0" r="0" b="5080"/>
            <wp:wrapTopAndBottom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0AA">
        <w:rPr>
          <w:noProof/>
        </w:rPr>
        <w:drawing>
          <wp:anchor distT="0" distB="0" distL="114300" distR="114300" simplePos="0" relativeHeight="251763712" behindDoc="0" locked="0" layoutInCell="1" allowOverlap="1" wp14:anchorId="37544E5F" wp14:editId="384F635C">
            <wp:simplePos x="0" y="0"/>
            <wp:positionH relativeFrom="column">
              <wp:posOffset>3810</wp:posOffset>
            </wp:positionH>
            <wp:positionV relativeFrom="paragraph">
              <wp:posOffset>2385060</wp:posOffset>
            </wp:positionV>
            <wp:extent cx="1419225" cy="1748155"/>
            <wp:effectExtent l="0" t="0" r="9525" b="4445"/>
            <wp:wrapTopAndBottom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0AA">
        <w:rPr>
          <w:noProof/>
        </w:rPr>
        <w:drawing>
          <wp:anchor distT="0" distB="0" distL="114300" distR="114300" simplePos="0" relativeHeight="251761664" behindDoc="0" locked="0" layoutInCell="1" allowOverlap="1" wp14:anchorId="58A399E3" wp14:editId="17536EA9">
            <wp:simplePos x="0" y="0"/>
            <wp:positionH relativeFrom="column">
              <wp:posOffset>1905000</wp:posOffset>
            </wp:positionH>
            <wp:positionV relativeFrom="paragraph">
              <wp:posOffset>1623060</wp:posOffset>
            </wp:positionV>
            <wp:extent cx="1927225" cy="761365"/>
            <wp:effectExtent l="0" t="0" r="0" b="635"/>
            <wp:wrapTopAndBottom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5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0AA">
        <w:rPr>
          <w:noProof/>
        </w:rPr>
        <w:drawing>
          <wp:anchor distT="0" distB="0" distL="114300" distR="114300" simplePos="0" relativeHeight="251762688" behindDoc="0" locked="0" layoutInCell="1" allowOverlap="1" wp14:anchorId="76C91106" wp14:editId="1A9F05E6">
            <wp:simplePos x="0" y="0"/>
            <wp:positionH relativeFrom="column">
              <wp:posOffset>3832860</wp:posOffset>
            </wp:positionH>
            <wp:positionV relativeFrom="paragraph">
              <wp:posOffset>1622425</wp:posOffset>
            </wp:positionV>
            <wp:extent cx="2210435" cy="761365"/>
            <wp:effectExtent l="0" t="0" r="0" b="635"/>
            <wp:wrapTopAndBottom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0AA">
        <w:rPr>
          <w:noProof/>
        </w:rPr>
        <w:drawing>
          <wp:anchor distT="0" distB="0" distL="114300" distR="114300" simplePos="0" relativeHeight="251759616" behindDoc="0" locked="0" layoutInCell="1" allowOverlap="1" wp14:anchorId="61B1FFA0" wp14:editId="04A88A60">
            <wp:simplePos x="0" y="0"/>
            <wp:positionH relativeFrom="column">
              <wp:posOffset>4737735</wp:posOffset>
            </wp:positionH>
            <wp:positionV relativeFrom="paragraph">
              <wp:posOffset>51435</wp:posOffset>
            </wp:positionV>
            <wp:extent cx="1305560" cy="1562100"/>
            <wp:effectExtent l="0" t="0" r="8890" b="0"/>
            <wp:wrapTopAndBottom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5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0AA">
        <w:rPr>
          <w:noProof/>
        </w:rPr>
        <w:drawing>
          <wp:anchor distT="0" distB="0" distL="114300" distR="114300" simplePos="0" relativeHeight="251760640" behindDoc="0" locked="0" layoutInCell="1" allowOverlap="1" wp14:anchorId="50D131E8" wp14:editId="0474717E">
            <wp:simplePos x="0" y="0"/>
            <wp:positionH relativeFrom="column">
              <wp:posOffset>3810</wp:posOffset>
            </wp:positionH>
            <wp:positionV relativeFrom="paragraph">
              <wp:posOffset>1118235</wp:posOffset>
            </wp:positionV>
            <wp:extent cx="1905000" cy="1261110"/>
            <wp:effectExtent l="0" t="0" r="0" b="0"/>
            <wp:wrapTopAndBottom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0AA">
        <w:rPr>
          <w:noProof/>
        </w:rPr>
        <w:drawing>
          <wp:anchor distT="0" distB="0" distL="114300" distR="114300" simplePos="0" relativeHeight="251758592" behindDoc="0" locked="0" layoutInCell="1" allowOverlap="1" wp14:anchorId="0232AAF2" wp14:editId="6CD4B3EB">
            <wp:simplePos x="0" y="0"/>
            <wp:positionH relativeFrom="column">
              <wp:posOffset>3175635</wp:posOffset>
            </wp:positionH>
            <wp:positionV relativeFrom="paragraph">
              <wp:posOffset>51435</wp:posOffset>
            </wp:positionV>
            <wp:extent cx="1562100" cy="1562100"/>
            <wp:effectExtent l="0" t="0" r="0" b="0"/>
            <wp:wrapTopAndBottom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0AA">
        <w:rPr>
          <w:noProof/>
        </w:rPr>
        <w:drawing>
          <wp:anchor distT="0" distB="0" distL="114300" distR="114300" simplePos="0" relativeHeight="251757568" behindDoc="0" locked="0" layoutInCell="1" allowOverlap="1" wp14:anchorId="37072C72" wp14:editId="2940D560">
            <wp:simplePos x="0" y="0"/>
            <wp:positionH relativeFrom="column">
              <wp:posOffset>1918335</wp:posOffset>
            </wp:positionH>
            <wp:positionV relativeFrom="paragraph">
              <wp:posOffset>51435</wp:posOffset>
            </wp:positionV>
            <wp:extent cx="1257300" cy="1569720"/>
            <wp:effectExtent l="0" t="0" r="0" b="0"/>
            <wp:wrapTopAndBottom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0AA">
        <w:rPr>
          <w:noProof/>
        </w:rPr>
        <w:drawing>
          <wp:anchor distT="0" distB="0" distL="114300" distR="114300" simplePos="0" relativeHeight="251756544" behindDoc="0" locked="0" layoutInCell="1" allowOverlap="1" wp14:anchorId="3746940D" wp14:editId="29AA77D6">
            <wp:simplePos x="0" y="0"/>
            <wp:positionH relativeFrom="column">
              <wp:posOffset>3810</wp:posOffset>
            </wp:positionH>
            <wp:positionV relativeFrom="paragraph">
              <wp:posOffset>50800</wp:posOffset>
            </wp:positionV>
            <wp:extent cx="1905000" cy="1070610"/>
            <wp:effectExtent l="0" t="0" r="0" b="0"/>
            <wp:wrapTopAndBottom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4E5BC" w14:textId="77777777" w:rsidR="00935D81" w:rsidRDefault="00935D81" w:rsidP="00B52597">
      <w:pPr>
        <w:spacing w:after="0"/>
        <w:rPr>
          <w:rFonts w:asciiTheme="minorHAnsi" w:hAnsiTheme="minorHAnsi" w:cstheme="minorHAnsi"/>
        </w:rPr>
      </w:pPr>
    </w:p>
    <w:p w14:paraId="5BCE2514" w14:textId="77777777" w:rsidR="005C6EB5" w:rsidRDefault="005C6EB5" w:rsidP="00B52597">
      <w:pPr>
        <w:spacing w:after="0"/>
        <w:rPr>
          <w:rFonts w:asciiTheme="minorHAnsi" w:hAnsiTheme="minorHAnsi" w:cstheme="minorHAnsi"/>
        </w:rPr>
      </w:pPr>
    </w:p>
    <w:p w14:paraId="0E714A8F" w14:textId="77777777" w:rsidR="00DE7790" w:rsidRPr="00B52597" w:rsidRDefault="00DE7790" w:rsidP="00B52597">
      <w:pPr>
        <w:spacing w:after="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789312" behindDoc="0" locked="0" layoutInCell="1" allowOverlap="1" wp14:anchorId="71CD9457" wp14:editId="76C0B501">
            <wp:simplePos x="0" y="0"/>
            <wp:positionH relativeFrom="column">
              <wp:posOffset>3518535</wp:posOffset>
            </wp:positionH>
            <wp:positionV relativeFrom="paragraph">
              <wp:posOffset>1937385</wp:posOffset>
            </wp:positionV>
            <wp:extent cx="2019300" cy="2157730"/>
            <wp:effectExtent l="0" t="0" r="0" b="0"/>
            <wp:wrapTopAndBottom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24410EDE" wp14:editId="6EE41517">
            <wp:simplePos x="0" y="0"/>
            <wp:positionH relativeFrom="column">
              <wp:posOffset>2908935</wp:posOffset>
            </wp:positionH>
            <wp:positionV relativeFrom="paragraph">
              <wp:posOffset>0</wp:posOffset>
            </wp:positionV>
            <wp:extent cx="1857375" cy="1395095"/>
            <wp:effectExtent l="0" t="0" r="9525" b="0"/>
            <wp:wrapTopAndBottom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F0A0745" wp14:editId="7EC5BBE7">
            <wp:simplePos x="0" y="0"/>
            <wp:positionH relativeFrom="column">
              <wp:posOffset>1737360</wp:posOffset>
            </wp:positionH>
            <wp:positionV relativeFrom="paragraph">
              <wp:posOffset>2451735</wp:posOffset>
            </wp:positionV>
            <wp:extent cx="1676400" cy="1676400"/>
            <wp:effectExtent l="0" t="0" r="0" b="0"/>
            <wp:wrapTopAndBottom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0" locked="0" layoutInCell="1" allowOverlap="1" wp14:anchorId="02C684F5" wp14:editId="14E75E2F">
            <wp:simplePos x="0" y="0"/>
            <wp:positionH relativeFrom="column">
              <wp:posOffset>3810</wp:posOffset>
            </wp:positionH>
            <wp:positionV relativeFrom="paragraph">
              <wp:posOffset>2737485</wp:posOffset>
            </wp:positionV>
            <wp:extent cx="1733550" cy="1393190"/>
            <wp:effectExtent l="0" t="0" r="0" b="0"/>
            <wp:wrapTopAndBottom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5216" behindDoc="0" locked="0" layoutInCell="1" allowOverlap="1" wp14:anchorId="0B14E6E1" wp14:editId="3BE9F9E4">
            <wp:simplePos x="0" y="0"/>
            <wp:positionH relativeFrom="column">
              <wp:posOffset>1336675</wp:posOffset>
            </wp:positionH>
            <wp:positionV relativeFrom="paragraph">
              <wp:posOffset>3810</wp:posOffset>
            </wp:positionV>
            <wp:extent cx="1495425" cy="998855"/>
            <wp:effectExtent l="0" t="0" r="9525" b="0"/>
            <wp:wrapTopAndBottom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1A24637E" wp14:editId="01098D14">
            <wp:simplePos x="0" y="0"/>
            <wp:positionH relativeFrom="column">
              <wp:posOffset>1737360</wp:posOffset>
            </wp:positionH>
            <wp:positionV relativeFrom="paragraph">
              <wp:posOffset>1003935</wp:posOffset>
            </wp:positionV>
            <wp:extent cx="1733550" cy="1733550"/>
            <wp:effectExtent l="0" t="0" r="0" b="0"/>
            <wp:wrapTopAndBottom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4192" behindDoc="0" locked="0" layoutInCell="1" allowOverlap="1" wp14:anchorId="6675E37F" wp14:editId="53A577EC">
            <wp:simplePos x="0" y="0"/>
            <wp:positionH relativeFrom="column">
              <wp:posOffset>3810</wp:posOffset>
            </wp:positionH>
            <wp:positionV relativeFrom="paragraph">
              <wp:posOffset>1003935</wp:posOffset>
            </wp:positionV>
            <wp:extent cx="1733550" cy="1733550"/>
            <wp:effectExtent l="0" t="0" r="0" b="0"/>
            <wp:wrapTopAndBottom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3168" behindDoc="0" locked="0" layoutInCell="1" allowOverlap="1" wp14:anchorId="0DF6768C" wp14:editId="432E9C38">
            <wp:simplePos x="0" y="0"/>
            <wp:positionH relativeFrom="column">
              <wp:posOffset>4947285</wp:posOffset>
            </wp:positionH>
            <wp:positionV relativeFrom="paragraph">
              <wp:posOffset>0</wp:posOffset>
            </wp:positionV>
            <wp:extent cx="1095375" cy="1567180"/>
            <wp:effectExtent l="0" t="0" r="9525" b="0"/>
            <wp:wrapTopAndBottom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9072" behindDoc="0" locked="0" layoutInCell="1" allowOverlap="1" wp14:anchorId="6E2BF57F" wp14:editId="2775EB38">
            <wp:simplePos x="0" y="0"/>
            <wp:positionH relativeFrom="column">
              <wp:posOffset>2540</wp:posOffset>
            </wp:positionH>
            <wp:positionV relativeFrom="paragraph">
              <wp:posOffset>6350</wp:posOffset>
            </wp:positionV>
            <wp:extent cx="1329055" cy="1000125"/>
            <wp:effectExtent l="0" t="0" r="4445" b="9525"/>
            <wp:wrapTopAndBottom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45FEB5" w14:textId="77777777" w:rsidR="005D3BF4" w:rsidRPr="005D3BF4" w:rsidRDefault="00245AC2" w:rsidP="005D3BF4">
      <w:pPr>
        <w:pStyle w:val="ad"/>
        <w:numPr>
          <w:ilvl w:val="0"/>
          <w:numId w:val="2"/>
        </w:numPr>
        <w:spacing w:after="0"/>
        <w:ind w:left="709"/>
        <w:rPr>
          <w:rStyle w:val="11"/>
          <w:rFonts w:ascii="Times New Roman" w:eastAsia="Calibri" w:hAnsi="Times New Roman"/>
          <w:sz w:val="28"/>
          <w:szCs w:val="22"/>
        </w:rPr>
      </w:pPr>
      <w:r>
        <w:rPr>
          <w:rStyle w:val="11"/>
          <w:rFonts w:eastAsia="Calibri"/>
          <w:b/>
        </w:rPr>
        <w:t>Ход работы</w:t>
      </w:r>
    </w:p>
    <w:p w14:paraId="3749266B" w14:textId="77777777" w:rsidR="001D5D3F" w:rsidRDefault="001D5D3F" w:rsidP="005D3BF4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EF16AD4" wp14:editId="4E9C1E75">
            <wp:simplePos x="0" y="0"/>
            <wp:positionH relativeFrom="column">
              <wp:posOffset>3280410</wp:posOffset>
            </wp:positionH>
            <wp:positionV relativeFrom="paragraph">
              <wp:posOffset>278765</wp:posOffset>
            </wp:positionV>
            <wp:extent cx="1409700" cy="211836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649475E" wp14:editId="5443CB52">
            <wp:simplePos x="0" y="0"/>
            <wp:positionH relativeFrom="column">
              <wp:posOffset>3810</wp:posOffset>
            </wp:positionH>
            <wp:positionV relativeFrom="paragraph">
              <wp:posOffset>1764665</wp:posOffset>
            </wp:positionV>
            <wp:extent cx="1638300" cy="108966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7DBF164" wp14:editId="5BC852AE">
            <wp:simplePos x="0" y="0"/>
            <wp:positionH relativeFrom="column">
              <wp:posOffset>1642110</wp:posOffset>
            </wp:positionH>
            <wp:positionV relativeFrom="paragraph">
              <wp:posOffset>278765</wp:posOffset>
            </wp:positionV>
            <wp:extent cx="1638300" cy="1485265"/>
            <wp:effectExtent l="0" t="0" r="0" b="63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F18D6BF" wp14:editId="66F328B0">
            <wp:simplePos x="0" y="0"/>
            <wp:positionH relativeFrom="column">
              <wp:posOffset>3810</wp:posOffset>
            </wp:positionH>
            <wp:positionV relativeFrom="paragraph">
              <wp:posOffset>278765</wp:posOffset>
            </wp:positionV>
            <wp:extent cx="1638300" cy="1485265"/>
            <wp:effectExtent l="0" t="0" r="0" b="63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4222">
        <w:rPr>
          <w:noProof/>
        </w:rPr>
        <w:t>В программу обучения были заложены следующие картины:</w:t>
      </w:r>
    </w:p>
    <w:p w14:paraId="0C53A759" w14:textId="77777777" w:rsidR="000F4222" w:rsidRDefault="000F4222" w:rsidP="005D3BF4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96CD6D6" wp14:editId="7F7A7C9F">
            <wp:simplePos x="0" y="0"/>
            <wp:positionH relativeFrom="column">
              <wp:posOffset>1470660</wp:posOffset>
            </wp:positionH>
            <wp:positionV relativeFrom="paragraph">
              <wp:posOffset>2883535</wp:posOffset>
            </wp:positionV>
            <wp:extent cx="1831340" cy="183134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34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90BD866" wp14:editId="7679859C">
            <wp:simplePos x="0" y="0"/>
            <wp:positionH relativeFrom="column">
              <wp:posOffset>3810</wp:posOffset>
            </wp:positionH>
            <wp:positionV relativeFrom="paragraph">
              <wp:posOffset>2883535</wp:posOffset>
            </wp:positionV>
            <wp:extent cx="1466850" cy="183134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11"/>
          <w:rFonts w:asciiTheme="minorHAnsi" w:eastAsia="Calibri" w:hAnsiTheme="minorHAnsi" w:cstheme="minorHAnsi"/>
          <w:sz w:val="24"/>
          <w:szCs w:val="22"/>
        </w:rPr>
        <w:t>Картины для которых требовалось определить, что на них изображено:</w:t>
      </w:r>
    </w:p>
    <w:p w14:paraId="0047B7F5" w14:textId="77777777" w:rsidR="005D3BF4" w:rsidRPr="00436442" w:rsidRDefault="000F4222" w:rsidP="005D3BF4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r>
        <w:rPr>
          <w:rStyle w:val="11"/>
          <w:rFonts w:asciiTheme="minorHAnsi" w:eastAsia="Calibri" w:hAnsiTheme="minorHAnsi" w:cstheme="minorHAnsi"/>
          <w:sz w:val="24"/>
          <w:szCs w:val="22"/>
        </w:rPr>
        <w:t>Результат</w:t>
      </w:r>
      <w:r w:rsidRPr="0043644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</w:t>
      </w:r>
    </w:p>
    <w:p w14:paraId="5A68F570" w14:textId="77777777" w:rsidR="004E1F52" w:rsidRPr="004E1F52" w:rsidRDefault="004E1F52" w:rsidP="004E1F5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4E1F5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4E1F5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cake4.jpg predicted as pizza with score 0,4963307</w:t>
      </w:r>
    </w:p>
    <w:p w14:paraId="079CB5D0" w14:textId="77777777" w:rsidR="000F4222" w:rsidRDefault="004E1F52" w:rsidP="004E1F5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4E1F5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4E1F5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cake5.jpg predicted as cake with score 0,8430523</w:t>
      </w:r>
    </w:p>
    <w:p w14:paraId="21F7B28C" w14:textId="77777777" w:rsidR="00CA5578" w:rsidRPr="00436442" w:rsidRDefault="00CA5578" w:rsidP="004E1F5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r>
        <w:rPr>
          <w:rStyle w:val="11"/>
          <w:rFonts w:asciiTheme="minorHAnsi" w:eastAsia="Calibri" w:hAnsiTheme="minorHAnsi" w:cstheme="minorHAnsi"/>
          <w:sz w:val="24"/>
          <w:szCs w:val="22"/>
        </w:rPr>
        <w:t xml:space="preserve">Действительно первое изображение чем-то напоминает пиццу, поэтому были загружены еще изображения пирогов. </w:t>
      </w:r>
      <w:r>
        <w:rPr>
          <w:rStyle w:val="11"/>
          <w:rFonts w:asciiTheme="minorHAnsi" w:eastAsia="Calibri" w:hAnsiTheme="minorHAnsi" w:cstheme="minorHAnsi"/>
          <w:sz w:val="24"/>
          <w:szCs w:val="22"/>
        </w:rPr>
        <w:br/>
        <w:t>Добавленные</w:t>
      </w:r>
      <w:r w:rsidRPr="0043644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 xml:space="preserve"> </w:t>
      </w:r>
      <w:r>
        <w:rPr>
          <w:rStyle w:val="11"/>
          <w:rFonts w:asciiTheme="minorHAnsi" w:eastAsia="Calibri" w:hAnsiTheme="minorHAnsi" w:cstheme="minorHAnsi"/>
          <w:sz w:val="24"/>
          <w:szCs w:val="22"/>
        </w:rPr>
        <w:t>изображения</w:t>
      </w:r>
      <w:r w:rsidRPr="0043644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</w:t>
      </w:r>
    </w:p>
    <w:p w14:paraId="3689715D" w14:textId="77777777" w:rsidR="00CA5578" w:rsidRPr="00436442" w:rsidRDefault="00CA5578" w:rsidP="004E1F5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F07B998" wp14:editId="5667C2E0">
            <wp:simplePos x="0" y="0"/>
            <wp:positionH relativeFrom="column">
              <wp:posOffset>2766060</wp:posOffset>
            </wp:positionH>
            <wp:positionV relativeFrom="paragraph">
              <wp:posOffset>165735</wp:posOffset>
            </wp:positionV>
            <wp:extent cx="2343150" cy="1559560"/>
            <wp:effectExtent l="0" t="0" r="0" b="254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5ABF03A" wp14:editId="102BCDA5">
            <wp:simplePos x="0" y="0"/>
            <wp:positionH relativeFrom="column">
              <wp:posOffset>1042035</wp:posOffset>
            </wp:positionH>
            <wp:positionV relativeFrom="paragraph">
              <wp:posOffset>165735</wp:posOffset>
            </wp:positionV>
            <wp:extent cx="1724025" cy="1562735"/>
            <wp:effectExtent l="0" t="0" r="9525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B7CEDFB" wp14:editId="02C2BB7C">
            <wp:simplePos x="0" y="0"/>
            <wp:positionH relativeFrom="column">
              <wp:posOffset>3810</wp:posOffset>
            </wp:positionH>
            <wp:positionV relativeFrom="paragraph">
              <wp:posOffset>165100</wp:posOffset>
            </wp:positionV>
            <wp:extent cx="1038225" cy="1559560"/>
            <wp:effectExtent l="0" t="0" r="9525" b="254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11"/>
          <w:rFonts w:asciiTheme="minorHAnsi" w:eastAsia="Calibri" w:hAnsiTheme="minorHAnsi" w:cstheme="minorHAnsi"/>
          <w:sz w:val="24"/>
          <w:szCs w:val="22"/>
        </w:rPr>
        <w:t>Новый</w:t>
      </w:r>
      <w:r w:rsidRPr="0043644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 xml:space="preserve"> </w:t>
      </w:r>
      <w:r>
        <w:rPr>
          <w:rStyle w:val="11"/>
          <w:rFonts w:asciiTheme="minorHAnsi" w:eastAsia="Calibri" w:hAnsiTheme="minorHAnsi" w:cstheme="minorHAnsi"/>
          <w:sz w:val="24"/>
          <w:szCs w:val="22"/>
        </w:rPr>
        <w:t>результат</w:t>
      </w:r>
      <w:r w:rsidRPr="0043644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</w:t>
      </w:r>
    </w:p>
    <w:p w14:paraId="51CEC1B8" w14:textId="77777777" w:rsidR="00CA5578" w:rsidRPr="00CA5578" w:rsidRDefault="00CA5578" w:rsidP="00CA5578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CA5578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CA5578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cake4.jpg predicted as cake with score 0,6251109</w:t>
      </w:r>
    </w:p>
    <w:p w14:paraId="03EA8DE2" w14:textId="77777777" w:rsidR="00CA5578" w:rsidRDefault="00CA5578" w:rsidP="00CA5578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CA5578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CA5578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cake5.jpg predicted as cake with score 0,695118</w:t>
      </w:r>
    </w:p>
    <w:p w14:paraId="5851C901" w14:textId="77777777" w:rsidR="00366B6B" w:rsidRPr="00366B6B" w:rsidRDefault="00366B6B" w:rsidP="00CA5578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</w:rPr>
      </w:pPr>
      <w:r>
        <w:rPr>
          <w:rStyle w:val="11"/>
          <w:rFonts w:asciiTheme="minorHAnsi" w:eastAsia="Calibri" w:hAnsiTheme="minorHAnsi" w:cstheme="minorHAnsi"/>
          <w:sz w:val="24"/>
          <w:szCs w:val="22"/>
        </w:rPr>
        <w:t>Теперь обе картины были определены правильно, однако во второй картине уменьшилась «уверенность» нейросети в том, что это пирог.</w:t>
      </w:r>
    </w:p>
    <w:p w14:paraId="54990427" w14:textId="77777777" w:rsidR="00CA5578" w:rsidRDefault="00CA5578" w:rsidP="004E1F5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</w:rPr>
      </w:pPr>
    </w:p>
    <w:p w14:paraId="0D412F60" w14:textId="77777777" w:rsidR="00DE7790" w:rsidRDefault="00DE7790" w:rsidP="004E1F5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</w:rPr>
      </w:pPr>
    </w:p>
    <w:p w14:paraId="18C33C3C" w14:textId="77777777" w:rsidR="00DE7790" w:rsidRDefault="00DE7790" w:rsidP="004E1F5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</w:rPr>
      </w:pPr>
      <w:r>
        <w:rPr>
          <w:rStyle w:val="11"/>
          <w:rFonts w:asciiTheme="minorHAnsi" w:eastAsia="Calibri" w:hAnsiTheme="minorHAnsi" w:cstheme="minorHAnsi"/>
          <w:sz w:val="24"/>
          <w:szCs w:val="22"/>
        </w:rPr>
        <w:t>Результаты всего обучения:</w:t>
      </w:r>
    </w:p>
    <w:p w14:paraId="14EA92C8" w14:textId="77777777" w:rsidR="003B5212" w:rsidRPr="003B5212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 xml:space="preserve">: apple4.jpg predicted as </w:t>
      </w: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ballon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 xml:space="preserve"> with score 0,5104501</w:t>
      </w:r>
    </w:p>
    <w:p w14:paraId="060DB2FD" w14:textId="77777777" w:rsidR="003B5212" w:rsidRPr="003B5212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 xml:space="preserve">: ballon5.jpg predicted as </w:t>
      </w: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ballon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 xml:space="preserve"> with score 0,9019156</w:t>
      </w:r>
    </w:p>
    <w:p w14:paraId="56984D74" w14:textId="77777777" w:rsidR="003B5212" w:rsidRPr="003B5212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 xml:space="preserve">: ballon6.jpg predicted as </w:t>
      </w: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ballon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 xml:space="preserve"> with score 0,9666744</w:t>
      </w:r>
    </w:p>
    <w:p w14:paraId="2BE0482A" w14:textId="77777777" w:rsidR="003B5212" w:rsidRPr="003B5212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broccoli.png predicted as broccoli with score 0,9100303</w:t>
      </w:r>
    </w:p>
    <w:p w14:paraId="563D31BF" w14:textId="77777777" w:rsidR="003B5212" w:rsidRPr="003B5212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 xml:space="preserve">: bubble4.jpg predicted as </w:t>
      </w: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ballon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 xml:space="preserve"> with score 0,3671426</w:t>
      </w:r>
    </w:p>
    <w:p w14:paraId="04AA58F6" w14:textId="77777777" w:rsidR="003B5212" w:rsidRPr="003B5212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bubble5.jpg predicted as bubble with score 0,9654702</w:t>
      </w:r>
    </w:p>
    <w:p w14:paraId="1623906A" w14:textId="77777777" w:rsidR="003B5212" w:rsidRPr="003B5212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cake4.jpg predicted as cake with score 0,529085</w:t>
      </w:r>
    </w:p>
    <w:p w14:paraId="6D67EB14" w14:textId="77777777" w:rsidR="003B5212" w:rsidRPr="003B5212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cake5.jpg predicted as cake with score 0,8344853</w:t>
      </w:r>
    </w:p>
    <w:p w14:paraId="46B23D6D" w14:textId="77777777" w:rsidR="003B5212" w:rsidRPr="003B5212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castle4.jpg predicted as castle with score 0,8176214</w:t>
      </w:r>
    </w:p>
    <w:p w14:paraId="3EEB4C73" w14:textId="77777777" w:rsidR="003B5212" w:rsidRPr="003B5212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castle5.png predicted as castle with score 0,9826238</w:t>
      </w:r>
    </w:p>
    <w:p w14:paraId="63E0A70D" w14:textId="77777777" w:rsidR="003B5212" w:rsidRPr="003B5212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chainsaw4.jpg predicted as chainsaw with score 0,9967846</w:t>
      </w:r>
    </w:p>
    <w:p w14:paraId="3C757E4E" w14:textId="77777777" w:rsidR="003B5212" w:rsidRPr="003B5212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3B5212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chainsaw5.jpg predicted as chainsaw with score 0,9463968</w:t>
      </w:r>
    </w:p>
    <w:p w14:paraId="027B5559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cup4.jpg predicted as cup with score 0,843064</w:t>
      </w:r>
    </w:p>
    <w:p w14:paraId="5085F718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cup5.jpg predicted as cup with score 0,7100878</w:t>
      </w:r>
    </w:p>
    <w:p w14:paraId="3E6543AA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drum4.jpg predicted as drum with score 0,9493483</w:t>
      </w:r>
    </w:p>
    <w:p w14:paraId="4DE1A979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drum5.jpg predicted as cup with score 0,4013387</w:t>
      </w:r>
    </w:p>
    <w:p w14:paraId="652F6331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lastRenderedPageBreak/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golf_ball4.jpg predicted as golf ball with score 0,9969881</w:t>
      </w:r>
    </w:p>
    <w:p w14:paraId="65FD3FA4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golf_ball5.jpg predicted as golf ball with score 0,997183</w:t>
      </w:r>
    </w:p>
    <w:p w14:paraId="3F7F658C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headphones4.jpg predicted as headphones with score 0,911846</w:t>
      </w:r>
    </w:p>
    <w:p w14:paraId="15678613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headphones5.jpg predicted as headphones with score 0,4397984</w:t>
      </w:r>
    </w:p>
    <w:p w14:paraId="3F8F550E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hotdog4.jpg predicted as hotdog with score 0,9770651</w:t>
      </w:r>
    </w:p>
    <w:p w14:paraId="78BEBEDE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hotdog5.jpg predicted as hotdog with score 0,7522396</w:t>
      </w:r>
    </w:p>
    <w:p w14:paraId="48AD411C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marshmallow4.jpg predicted as cake with score 0,3464385</w:t>
      </w:r>
    </w:p>
    <w:p w14:paraId="39A7AFC1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marshmallow5.jpg predicted as marshmallow with score 0,677221</w:t>
      </w:r>
    </w:p>
    <w:p w14:paraId="710E5E1F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mouse4.jpeg predicted as mouse with score 0,9524502</w:t>
      </w:r>
    </w:p>
    <w:p w14:paraId="4F3DB163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mouse5.jpg predicted as gaming mouse with score 0,8945709</w:t>
      </w:r>
    </w:p>
    <w:p w14:paraId="0CCB12FC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mushroom4.jpg predicted as mushroom with score 0,9771402</w:t>
      </w:r>
    </w:p>
    <w:p w14:paraId="65A4163A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mushroom5.jpg predicted as mushroom with score 0,6700234</w:t>
      </w:r>
    </w:p>
    <w:p w14:paraId="62F59040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pizza3.jpg predicted as pizza with score 0,9876345</w:t>
      </w:r>
    </w:p>
    <w:p w14:paraId="01ABD7A6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safe4.jpg predicted as safe with score 0,9802814</w:t>
      </w:r>
    </w:p>
    <w:p w14:paraId="387C9A1A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safe5.jpg predicted as safe with score 0,7747102</w:t>
      </w:r>
    </w:p>
    <w:p w14:paraId="1F30A407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sandal4.jpg predicted as sandal with score 0,9986743</w:t>
      </w:r>
    </w:p>
    <w:p w14:paraId="28115D16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sandal5.jpg predicted as sandal with score 0,9549367</w:t>
      </w:r>
    </w:p>
    <w:p w14:paraId="3D2CE5D7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teapot4.jpg predicted as teapot with score 0,9894323</w:t>
      </w:r>
    </w:p>
    <w:p w14:paraId="7E7A4291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teapot5.jpeg predicted as teapot with score 0,7443625</w:t>
      </w:r>
    </w:p>
    <w:p w14:paraId="3358B03C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teddy6.jpg predicted as teddy with score 0,9573295</w:t>
      </w:r>
    </w:p>
    <w:p w14:paraId="6C6DB580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tennis_ball4.jpg predicted as tennis ball with score 0,9520887</w:t>
      </w:r>
    </w:p>
    <w:p w14:paraId="47D8E92F" w14:textId="77777777" w:rsidR="003B5212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tennis_ball5.jpg predicted as tennis ball with score 0,8578299</w:t>
      </w:r>
    </w:p>
    <w:p w14:paraId="67768950" w14:textId="77777777" w:rsidR="00DE7790" w:rsidRPr="00602C25" w:rsidRDefault="003B5212" w:rsidP="003B5212">
      <w:pPr>
        <w:spacing w:after="0"/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</w:pPr>
      <w:proofErr w:type="spellStart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ImagePath</w:t>
      </w:r>
      <w:proofErr w:type="spellEnd"/>
      <w:r w:rsidRPr="00602C25">
        <w:rPr>
          <w:rStyle w:val="11"/>
          <w:rFonts w:asciiTheme="minorHAnsi" w:eastAsia="Calibri" w:hAnsiTheme="minorHAnsi" w:cstheme="minorHAnsi"/>
          <w:sz w:val="24"/>
          <w:szCs w:val="22"/>
          <w:lang w:val="en-US"/>
        </w:rPr>
        <w:t>: toaster3.jpg predicted as toaster with score 0,9469264</w:t>
      </w:r>
    </w:p>
    <w:p w14:paraId="497EA8B7" w14:textId="77777777" w:rsidR="005C5D94" w:rsidRPr="0009541B" w:rsidRDefault="005C5D94" w:rsidP="00D412C8">
      <w:pPr>
        <w:pStyle w:val="10"/>
        <w:numPr>
          <w:ilvl w:val="0"/>
          <w:numId w:val="2"/>
        </w:numPr>
        <w:ind w:left="709"/>
        <w:jc w:val="left"/>
        <w:rPr>
          <w:b/>
        </w:rPr>
      </w:pPr>
      <w:r w:rsidRPr="00CD5E8D">
        <w:rPr>
          <w:b/>
        </w:rPr>
        <w:t>Выводы</w:t>
      </w:r>
    </w:p>
    <w:p w14:paraId="1B1B487A" w14:textId="77777777" w:rsidR="003819E7" w:rsidRPr="00700F6E" w:rsidRDefault="00602C25" w:rsidP="00245961">
      <w:pPr>
        <w:rPr>
          <w:rFonts w:ascii="Times New Roman" w:hAnsi="Times New Roman"/>
          <w:noProof/>
          <w:sz w:val="28"/>
          <w:lang w:eastAsia="ru-RU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Нейросеть была обучена распознавать новый набор вещей. При работе были получены интересные результаты, например если показать абсолютно новую вещь нейросети, она ассоциирует её к наиболее подходящему предмету, например </w:t>
      </w:r>
      <w:r w:rsidR="00700F6E">
        <w:rPr>
          <w:rFonts w:ascii="Arial" w:hAnsi="Arial" w:cs="Arial"/>
          <w:color w:val="333333"/>
          <w:sz w:val="21"/>
          <w:szCs w:val="21"/>
          <w:shd w:val="clear" w:color="auto" w:fill="FFFFFF"/>
        </w:rPr>
        <w:t>плюшевую мышь, определит как плюшевого медведя «</w:t>
      </w:r>
      <w:r w:rsidR="00700F6E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teddy</w:t>
      </w:r>
      <w:r w:rsidR="00700F6E">
        <w:rPr>
          <w:rFonts w:ascii="Arial" w:hAnsi="Arial" w:cs="Arial"/>
          <w:color w:val="333333"/>
          <w:sz w:val="21"/>
          <w:szCs w:val="21"/>
          <w:shd w:val="clear" w:color="auto" w:fill="FFFFFF"/>
        </w:rPr>
        <w:t>». Так же было выяснено, что недостаточный объем данных для обучения сулит за собой ошибки в определении особенно похожих предметов, например мыльный пузырь может определить как воздушный шарик, поэтому для более высокого процента уверенности следует тратить больше ресурсов на обучение.</w:t>
      </w:r>
      <w:bookmarkStart w:id="6" w:name="_GoBack"/>
      <w:bookmarkEnd w:id="6"/>
    </w:p>
    <w:sectPr w:rsidR="003819E7" w:rsidRPr="00700F6E" w:rsidSect="003A378E">
      <w:footerReference w:type="default" r:id="rId134"/>
      <w:footerReference w:type="first" r:id="rId135"/>
      <w:pgSz w:w="11906" w:h="16838" w:code="9"/>
      <w:pgMar w:top="1134" w:right="1134" w:bottom="1134" w:left="1134" w:header="284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CA0F8E" w14:textId="77777777" w:rsidR="0058704A" w:rsidRDefault="0058704A" w:rsidP="00673984">
      <w:pPr>
        <w:spacing w:after="0"/>
      </w:pPr>
      <w:r>
        <w:separator/>
      </w:r>
    </w:p>
  </w:endnote>
  <w:endnote w:type="continuationSeparator" w:id="0">
    <w:p w14:paraId="677E3E26" w14:textId="77777777" w:rsidR="0058704A" w:rsidRDefault="0058704A" w:rsidP="0067398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471344"/>
      <w:docPartObj>
        <w:docPartGallery w:val="Page Numbers (Bottom of Page)"/>
        <w:docPartUnique/>
      </w:docPartObj>
    </w:sdtPr>
    <w:sdtEndPr/>
    <w:sdtContent>
      <w:p w14:paraId="6D458C1F" w14:textId="77777777" w:rsidR="0058704A" w:rsidRDefault="0058704A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201D82F7" w14:textId="77777777" w:rsidR="0058704A" w:rsidRDefault="0058704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E033FD" w14:textId="77777777" w:rsidR="0058704A" w:rsidRDefault="0058704A" w:rsidP="00886A4F">
    <w:pPr>
      <w:pStyle w:val="a7"/>
    </w:pPr>
  </w:p>
  <w:p w14:paraId="7D3768DE" w14:textId="77777777" w:rsidR="0058704A" w:rsidRDefault="0058704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ECDAAD" w14:textId="77777777" w:rsidR="0058704A" w:rsidRDefault="0058704A" w:rsidP="00673984">
      <w:pPr>
        <w:spacing w:after="0"/>
      </w:pPr>
      <w:r>
        <w:separator/>
      </w:r>
    </w:p>
  </w:footnote>
  <w:footnote w:type="continuationSeparator" w:id="0">
    <w:p w14:paraId="5AAF2566" w14:textId="77777777" w:rsidR="0058704A" w:rsidRDefault="0058704A" w:rsidP="0067398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F7FE4"/>
    <w:multiLevelType w:val="hybridMultilevel"/>
    <w:tmpl w:val="434E8C4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72CD9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  <w:b/>
        <w:color w:val="auto"/>
      </w:rPr>
    </w:lvl>
    <w:lvl w:ilvl="2">
      <w:start w:val="1"/>
      <w:numFmt w:val="none"/>
      <w:lvlText w:val="%3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0107B2E"/>
    <w:multiLevelType w:val="hybridMultilevel"/>
    <w:tmpl w:val="70F4B41A"/>
    <w:lvl w:ilvl="0" w:tplc="81CC0A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F82CF7"/>
    <w:multiLevelType w:val="hybridMultilevel"/>
    <w:tmpl w:val="4E2A2D80"/>
    <w:lvl w:ilvl="0" w:tplc="C2FE4090">
      <w:start w:val="1"/>
      <w:numFmt w:val="decimal"/>
      <w:lvlText w:val="%1."/>
      <w:lvlJc w:val="left"/>
      <w:pPr>
        <w:ind w:left="1080" w:hanging="360"/>
      </w:pPr>
      <w:rPr>
        <w:rFonts w:asciiTheme="majorHAnsi" w:hAnsiTheme="majorHAnsi" w:cstheme="majorHAnsi" w:hint="default"/>
        <w:b/>
        <w:sz w:val="36"/>
      </w:rPr>
    </w:lvl>
    <w:lvl w:ilvl="1" w:tplc="043E3EE8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AA5106"/>
    <w:multiLevelType w:val="hybridMultilevel"/>
    <w:tmpl w:val="70F4B41A"/>
    <w:lvl w:ilvl="0" w:tplc="81CC0A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C51FFC"/>
    <w:multiLevelType w:val="multilevel"/>
    <w:tmpl w:val="5C36FD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70772FD"/>
    <w:multiLevelType w:val="hybridMultilevel"/>
    <w:tmpl w:val="7C680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3625FC"/>
    <w:multiLevelType w:val="hybridMultilevel"/>
    <w:tmpl w:val="64BC0BD8"/>
    <w:lvl w:ilvl="0" w:tplc="7C52DBAE">
      <w:start w:val="1"/>
      <w:numFmt w:val="decimal"/>
      <w:pStyle w:val="a"/>
      <w:lvlText w:val="(18.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161679"/>
    <w:multiLevelType w:val="hybridMultilevel"/>
    <w:tmpl w:val="70F4B41A"/>
    <w:lvl w:ilvl="0" w:tplc="81CC0A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C20BCD"/>
    <w:multiLevelType w:val="multilevel"/>
    <w:tmpl w:val="F318876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color w:val="auto"/>
        <w:sz w:val="24"/>
      </w:rPr>
    </w:lvl>
    <w:lvl w:ilvl="1">
      <w:start w:val="1"/>
      <w:numFmt w:val="decimal"/>
      <w:pStyle w:val="2"/>
      <w:lvlText w:val="%1.%2"/>
      <w:lvlJc w:val="left"/>
      <w:pPr>
        <w:ind w:left="1800" w:hanging="360"/>
      </w:pPr>
      <w:rPr>
        <w:rFonts w:hint="default"/>
        <w:color w:val="auto"/>
        <w:sz w:val="24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  <w:color w:val="auto"/>
        <w:sz w:val="24"/>
      </w:rPr>
    </w:lvl>
  </w:abstractNum>
  <w:abstractNum w:abstractNumId="10" w15:restartNumberingAfterBreak="0">
    <w:nsid w:val="731407B8"/>
    <w:multiLevelType w:val="multilevel"/>
    <w:tmpl w:val="97A2C18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6"/>
  </w:num>
  <w:num w:numId="5">
    <w:abstractNumId w:val="0"/>
  </w:num>
  <w:num w:numId="6">
    <w:abstractNumId w:val="5"/>
  </w:num>
  <w:num w:numId="7">
    <w:abstractNumId w:val="9"/>
  </w:num>
  <w:num w:numId="8">
    <w:abstractNumId w:val="10"/>
  </w:num>
  <w:num w:numId="9">
    <w:abstractNumId w:val="8"/>
  </w:num>
  <w:num w:numId="10">
    <w:abstractNumId w:val="4"/>
  </w:num>
  <w:num w:numId="11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9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1"/>
  <w:defaultTabStop w:val="284"/>
  <w:drawingGridHorizontalSpacing w:val="120"/>
  <w:drawingGridVerticalSpacing w:val="57"/>
  <w:displayHorizontalDrawingGridEvery w:val="2"/>
  <w:characterSpacingControl w:val="doNotCompress"/>
  <w:hdrShapeDefaults>
    <o:shapedefaults v:ext="edit" spidmax="7169">
      <o:colormru v:ext="edit" colors="#09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F56"/>
    <w:rsid w:val="00000E7F"/>
    <w:rsid w:val="00002465"/>
    <w:rsid w:val="00010937"/>
    <w:rsid w:val="00011140"/>
    <w:rsid w:val="00011C79"/>
    <w:rsid w:val="000123A1"/>
    <w:rsid w:val="000135D2"/>
    <w:rsid w:val="000142C9"/>
    <w:rsid w:val="00016D98"/>
    <w:rsid w:val="0002220D"/>
    <w:rsid w:val="00025611"/>
    <w:rsid w:val="000268ED"/>
    <w:rsid w:val="00035C4D"/>
    <w:rsid w:val="00040140"/>
    <w:rsid w:val="000423C3"/>
    <w:rsid w:val="00044C80"/>
    <w:rsid w:val="00050015"/>
    <w:rsid w:val="00051D25"/>
    <w:rsid w:val="000545FF"/>
    <w:rsid w:val="00061E16"/>
    <w:rsid w:val="000629EC"/>
    <w:rsid w:val="000643ED"/>
    <w:rsid w:val="0006489A"/>
    <w:rsid w:val="00072F87"/>
    <w:rsid w:val="000741D1"/>
    <w:rsid w:val="00076CEA"/>
    <w:rsid w:val="0007723E"/>
    <w:rsid w:val="0008358C"/>
    <w:rsid w:val="000864C7"/>
    <w:rsid w:val="0009541B"/>
    <w:rsid w:val="0009759E"/>
    <w:rsid w:val="000A2B23"/>
    <w:rsid w:val="000A5DDA"/>
    <w:rsid w:val="000A6F61"/>
    <w:rsid w:val="000B0A75"/>
    <w:rsid w:val="000B1460"/>
    <w:rsid w:val="000B7C7B"/>
    <w:rsid w:val="000C1D07"/>
    <w:rsid w:val="000C56D5"/>
    <w:rsid w:val="000C5D06"/>
    <w:rsid w:val="000C649B"/>
    <w:rsid w:val="000C6AD4"/>
    <w:rsid w:val="000E28A1"/>
    <w:rsid w:val="000F4222"/>
    <w:rsid w:val="000F6241"/>
    <w:rsid w:val="000F67F1"/>
    <w:rsid w:val="00101327"/>
    <w:rsid w:val="0010402D"/>
    <w:rsid w:val="001157E0"/>
    <w:rsid w:val="00116085"/>
    <w:rsid w:val="001162A1"/>
    <w:rsid w:val="001171F8"/>
    <w:rsid w:val="00117ED3"/>
    <w:rsid w:val="001213EE"/>
    <w:rsid w:val="001227AB"/>
    <w:rsid w:val="0012585D"/>
    <w:rsid w:val="0012706B"/>
    <w:rsid w:val="0013728F"/>
    <w:rsid w:val="00137471"/>
    <w:rsid w:val="001424BD"/>
    <w:rsid w:val="001469B6"/>
    <w:rsid w:val="00155805"/>
    <w:rsid w:val="001632EA"/>
    <w:rsid w:val="0016737C"/>
    <w:rsid w:val="001701F9"/>
    <w:rsid w:val="001749FB"/>
    <w:rsid w:val="0017553B"/>
    <w:rsid w:val="00176F3D"/>
    <w:rsid w:val="00177992"/>
    <w:rsid w:val="001847E3"/>
    <w:rsid w:val="001979DA"/>
    <w:rsid w:val="001A6261"/>
    <w:rsid w:val="001B23FB"/>
    <w:rsid w:val="001C0071"/>
    <w:rsid w:val="001C119D"/>
    <w:rsid w:val="001C5E2D"/>
    <w:rsid w:val="001D5D3F"/>
    <w:rsid w:val="001D681C"/>
    <w:rsid w:val="001D7176"/>
    <w:rsid w:val="001E18FC"/>
    <w:rsid w:val="001F0FE9"/>
    <w:rsid w:val="001F5B5B"/>
    <w:rsid w:val="002005D7"/>
    <w:rsid w:val="002045E6"/>
    <w:rsid w:val="00205651"/>
    <w:rsid w:val="00205A59"/>
    <w:rsid w:val="00214FF9"/>
    <w:rsid w:val="00216C86"/>
    <w:rsid w:val="00217503"/>
    <w:rsid w:val="00220AD0"/>
    <w:rsid w:val="00222E9C"/>
    <w:rsid w:val="00224876"/>
    <w:rsid w:val="002250B6"/>
    <w:rsid w:val="00226D6C"/>
    <w:rsid w:val="00232A15"/>
    <w:rsid w:val="0023766D"/>
    <w:rsid w:val="00242BDF"/>
    <w:rsid w:val="00244F2F"/>
    <w:rsid w:val="00245961"/>
    <w:rsid w:val="00245AC2"/>
    <w:rsid w:val="002532BF"/>
    <w:rsid w:val="0025752B"/>
    <w:rsid w:val="00257DFF"/>
    <w:rsid w:val="002658A9"/>
    <w:rsid w:val="002700FC"/>
    <w:rsid w:val="00274A22"/>
    <w:rsid w:val="002777FD"/>
    <w:rsid w:val="00284079"/>
    <w:rsid w:val="00284733"/>
    <w:rsid w:val="00285546"/>
    <w:rsid w:val="00286B9C"/>
    <w:rsid w:val="00286CF6"/>
    <w:rsid w:val="002A0650"/>
    <w:rsid w:val="002A29FC"/>
    <w:rsid w:val="002A4E8B"/>
    <w:rsid w:val="002B10CC"/>
    <w:rsid w:val="002C1D6B"/>
    <w:rsid w:val="002C2384"/>
    <w:rsid w:val="002D6A03"/>
    <w:rsid w:val="002E5949"/>
    <w:rsid w:val="002F0C05"/>
    <w:rsid w:val="002F27FD"/>
    <w:rsid w:val="00306159"/>
    <w:rsid w:val="0030715B"/>
    <w:rsid w:val="00307A72"/>
    <w:rsid w:val="0031488A"/>
    <w:rsid w:val="00323610"/>
    <w:rsid w:val="00324135"/>
    <w:rsid w:val="00336CDC"/>
    <w:rsid w:val="00342A92"/>
    <w:rsid w:val="00342CBC"/>
    <w:rsid w:val="00345023"/>
    <w:rsid w:val="003516A3"/>
    <w:rsid w:val="003565B1"/>
    <w:rsid w:val="00356B81"/>
    <w:rsid w:val="00366B6B"/>
    <w:rsid w:val="00366CB8"/>
    <w:rsid w:val="0037015D"/>
    <w:rsid w:val="003819E7"/>
    <w:rsid w:val="00384C41"/>
    <w:rsid w:val="00385D1C"/>
    <w:rsid w:val="00396B55"/>
    <w:rsid w:val="003A0D63"/>
    <w:rsid w:val="003A2318"/>
    <w:rsid w:val="003A378E"/>
    <w:rsid w:val="003A4821"/>
    <w:rsid w:val="003A50DC"/>
    <w:rsid w:val="003A52EB"/>
    <w:rsid w:val="003A6621"/>
    <w:rsid w:val="003A793E"/>
    <w:rsid w:val="003A7E39"/>
    <w:rsid w:val="003B0A0B"/>
    <w:rsid w:val="003B2F56"/>
    <w:rsid w:val="003B30C4"/>
    <w:rsid w:val="003B43AC"/>
    <w:rsid w:val="003B5212"/>
    <w:rsid w:val="003B7241"/>
    <w:rsid w:val="003C0FB4"/>
    <w:rsid w:val="003C1745"/>
    <w:rsid w:val="003C21AD"/>
    <w:rsid w:val="003D4AEC"/>
    <w:rsid w:val="003D66B0"/>
    <w:rsid w:val="003E2E9B"/>
    <w:rsid w:val="003E3D45"/>
    <w:rsid w:val="003E5046"/>
    <w:rsid w:val="003E6D27"/>
    <w:rsid w:val="003F18D4"/>
    <w:rsid w:val="003F61F4"/>
    <w:rsid w:val="003F7EEF"/>
    <w:rsid w:val="00403377"/>
    <w:rsid w:val="00403C44"/>
    <w:rsid w:val="00405353"/>
    <w:rsid w:val="00412F97"/>
    <w:rsid w:val="0042037B"/>
    <w:rsid w:val="00422575"/>
    <w:rsid w:val="00422DEE"/>
    <w:rsid w:val="00423F32"/>
    <w:rsid w:val="00430003"/>
    <w:rsid w:val="00431ECB"/>
    <w:rsid w:val="00436442"/>
    <w:rsid w:val="00442B7C"/>
    <w:rsid w:val="00444D93"/>
    <w:rsid w:val="0044564A"/>
    <w:rsid w:val="00445DA8"/>
    <w:rsid w:val="0045001D"/>
    <w:rsid w:val="00451F35"/>
    <w:rsid w:val="0046213F"/>
    <w:rsid w:val="00467BD0"/>
    <w:rsid w:val="004706AC"/>
    <w:rsid w:val="00471E87"/>
    <w:rsid w:val="004731BE"/>
    <w:rsid w:val="00473E7B"/>
    <w:rsid w:val="00476E63"/>
    <w:rsid w:val="004824EB"/>
    <w:rsid w:val="004838AA"/>
    <w:rsid w:val="00487CFE"/>
    <w:rsid w:val="00492394"/>
    <w:rsid w:val="00492DA9"/>
    <w:rsid w:val="004930C4"/>
    <w:rsid w:val="004A363C"/>
    <w:rsid w:val="004A4515"/>
    <w:rsid w:val="004A568D"/>
    <w:rsid w:val="004C64BC"/>
    <w:rsid w:val="004C73F2"/>
    <w:rsid w:val="004D3374"/>
    <w:rsid w:val="004D3DB0"/>
    <w:rsid w:val="004D46C4"/>
    <w:rsid w:val="004D4834"/>
    <w:rsid w:val="004D53D1"/>
    <w:rsid w:val="004E1D08"/>
    <w:rsid w:val="004E1D6E"/>
    <w:rsid w:val="004E1F52"/>
    <w:rsid w:val="004E3FC3"/>
    <w:rsid w:val="004E64D9"/>
    <w:rsid w:val="004E71F5"/>
    <w:rsid w:val="005024AF"/>
    <w:rsid w:val="00502911"/>
    <w:rsid w:val="0050546B"/>
    <w:rsid w:val="00510203"/>
    <w:rsid w:val="00510FF8"/>
    <w:rsid w:val="00512919"/>
    <w:rsid w:val="00512F35"/>
    <w:rsid w:val="00513746"/>
    <w:rsid w:val="00517E24"/>
    <w:rsid w:val="005221FC"/>
    <w:rsid w:val="00524358"/>
    <w:rsid w:val="005265A4"/>
    <w:rsid w:val="00527EDF"/>
    <w:rsid w:val="00532246"/>
    <w:rsid w:val="005332AD"/>
    <w:rsid w:val="005429DE"/>
    <w:rsid w:val="0055125A"/>
    <w:rsid w:val="00552E03"/>
    <w:rsid w:val="00554702"/>
    <w:rsid w:val="00561554"/>
    <w:rsid w:val="005633A8"/>
    <w:rsid w:val="005637E2"/>
    <w:rsid w:val="00565CA3"/>
    <w:rsid w:val="00567AE7"/>
    <w:rsid w:val="00574AD1"/>
    <w:rsid w:val="0057616B"/>
    <w:rsid w:val="005867C6"/>
    <w:rsid w:val="0058704A"/>
    <w:rsid w:val="00587377"/>
    <w:rsid w:val="00590345"/>
    <w:rsid w:val="00594CCD"/>
    <w:rsid w:val="0059649D"/>
    <w:rsid w:val="005A2259"/>
    <w:rsid w:val="005A7833"/>
    <w:rsid w:val="005B27EA"/>
    <w:rsid w:val="005B3037"/>
    <w:rsid w:val="005B3819"/>
    <w:rsid w:val="005B744C"/>
    <w:rsid w:val="005C00E7"/>
    <w:rsid w:val="005C5D94"/>
    <w:rsid w:val="005C6EB5"/>
    <w:rsid w:val="005D0089"/>
    <w:rsid w:val="005D3A11"/>
    <w:rsid w:val="005D3BF4"/>
    <w:rsid w:val="005D5CB6"/>
    <w:rsid w:val="005F1374"/>
    <w:rsid w:val="005F1B88"/>
    <w:rsid w:val="005F271C"/>
    <w:rsid w:val="00602C25"/>
    <w:rsid w:val="00603A7E"/>
    <w:rsid w:val="006100DC"/>
    <w:rsid w:val="00613AE7"/>
    <w:rsid w:val="00616B8F"/>
    <w:rsid w:val="00622E27"/>
    <w:rsid w:val="00626F13"/>
    <w:rsid w:val="00630790"/>
    <w:rsid w:val="00630DFA"/>
    <w:rsid w:val="006317E6"/>
    <w:rsid w:val="00643346"/>
    <w:rsid w:val="006447D2"/>
    <w:rsid w:val="00645B41"/>
    <w:rsid w:val="00647CF6"/>
    <w:rsid w:val="00652A1C"/>
    <w:rsid w:val="006566CE"/>
    <w:rsid w:val="006573D2"/>
    <w:rsid w:val="00657604"/>
    <w:rsid w:val="00666848"/>
    <w:rsid w:val="00667D8B"/>
    <w:rsid w:val="00673984"/>
    <w:rsid w:val="006753E6"/>
    <w:rsid w:val="00676CEC"/>
    <w:rsid w:val="0067709C"/>
    <w:rsid w:val="00677993"/>
    <w:rsid w:val="00677B3B"/>
    <w:rsid w:val="0068141A"/>
    <w:rsid w:val="00682D52"/>
    <w:rsid w:val="006848A6"/>
    <w:rsid w:val="006851CE"/>
    <w:rsid w:val="00690BA1"/>
    <w:rsid w:val="00693EF3"/>
    <w:rsid w:val="0069448D"/>
    <w:rsid w:val="00694C26"/>
    <w:rsid w:val="00695825"/>
    <w:rsid w:val="0069747F"/>
    <w:rsid w:val="00697B0F"/>
    <w:rsid w:val="006A34F2"/>
    <w:rsid w:val="006A3E47"/>
    <w:rsid w:val="006A4BFA"/>
    <w:rsid w:val="006B01DA"/>
    <w:rsid w:val="006B02FA"/>
    <w:rsid w:val="006B1B6C"/>
    <w:rsid w:val="006C2482"/>
    <w:rsid w:val="006C2DF1"/>
    <w:rsid w:val="006C512F"/>
    <w:rsid w:val="006C6694"/>
    <w:rsid w:val="006D36AC"/>
    <w:rsid w:val="006E0270"/>
    <w:rsid w:val="006E20E9"/>
    <w:rsid w:val="006E4857"/>
    <w:rsid w:val="006E6E21"/>
    <w:rsid w:val="006F08ED"/>
    <w:rsid w:val="006F4AF9"/>
    <w:rsid w:val="006F7857"/>
    <w:rsid w:val="00700F6E"/>
    <w:rsid w:val="00707AA2"/>
    <w:rsid w:val="0071465C"/>
    <w:rsid w:val="00716C9B"/>
    <w:rsid w:val="00721924"/>
    <w:rsid w:val="007236A7"/>
    <w:rsid w:val="00730284"/>
    <w:rsid w:val="007306BC"/>
    <w:rsid w:val="007350C5"/>
    <w:rsid w:val="007358EE"/>
    <w:rsid w:val="00735B41"/>
    <w:rsid w:val="0074271F"/>
    <w:rsid w:val="00743794"/>
    <w:rsid w:val="00743C1F"/>
    <w:rsid w:val="00765A11"/>
    <w:rsid w:val="00767BAB"/>
    <w:rsid w:val="00767C6E"/>
    <w:rsid w:val="00771D2E"/>
    <w:rsid w:val="00780713"/>
    <w:rsid w:val="007846FC"/>
    <w:rsid w:val="00791BF3"/>
    <w:rsid w:val="00792DC8"/>
    <w:rsid w:val="007B284E"/>
    <w:rsid w:val="007B3127"/>
    <w:rsid w:val="007B6488"/>
    <w:rsid w:val="007B6AAC"/>
    <w:rsid w:val="007C20C0"/>
    <w:rsid w:val="007C2DD8"/>
    <w:rsid w:val="007C44C3"/>
    <w:rsid w:val="007D2FC4"/>
    <w:rsid w:val="007D3570"/>
    <w:rsid w:val="007D7610"/>
    <w:rsid w:val="007E1451"/>
    <w:rsid w:val="007E5FC1"/>
    <w:rsid w:val="007F0CEB"/>
    <w:rsid w:val="007F2387"/>
    <w:rsid w:val="007F5A97"/>
    <w:rsid w:val="008020AA"/>
    <w:rsid w:val="00803C89"/>
    <w:rsid w:val="008058A2"/>
    <w:rsid w:val="00811533"/>
    <w:rsid w:val="008128D2"/>
    <w:rsid w:val="00815F56"/>
    <w:rsid w:val="00816F38"/>
    <w:rsid w:val="00822B81"/>
    <w:rsid w:val="008237E5"/>
    <w:rsid w:val="00824957"/>
    <w:rsid w:val="00831AA3"/>
    <w:rsid w:val="00832035"/>
    <w:rsid w:val="0083292E"/>
    <w:rsid w:val="00833863"/>
    <w:rsid w:val="00833ECD"/>
    <w:rsid w:val="00837772"/>
    <w:rsid w:val="008544DD"/>
    <w:rsid w:val="00856F4A"/>
    <w:rsid w:val="00861818"/>
    <w:rsid w:val="008710BC"/>
    <w:rsid w:val="008730CA"/>
    <w:rsid w:val="0087558F"/>
    <w:rsid w:val="00886A4F"/>
    <w:rsid w:val="00886CD8"/>
    <w:rsid w:val="00890BDF"/>
    <w:rsid w:val="0089398E"/>
    <w:rsid w:val="00896831"/>
    <w:rsid w:val="008A026A"/>
    <w:rsid w:val="008A1AA3"/>
    <w:rsid w:val="008A3EA2"/>
    <w:rsid w:val="008B2113"/>
    <w:rsid w:val="008B3B49"/>
    <w:rsid w:val="008C0686"/>
    <w:rsid w:val="008D0262"/>
    <w:rsid w:val="008D0673"/>
    <w:rsid w:val="008D3CEE"/>
    <w:rsid w:val="008D60D5"/>
    <w:rsid w:val="008E3A62"/>
    <w:rsid w:val="008E7F55"/>
    <w:rsid w:val="008F26D3"/>
    <w:rsid w:val="00901298"/>
    <w:rsid w:val="00904BEA"/>
    <w:rsid w:val="0090523C"/>
    <w:rsid w:val="009066C6"/>
    <w:rsid w:val="00907567"/>
    <w:rsid w:val="00912584"/>
    <w:rsid w:val="009143A1"/>
    <w:rsid w:val="00914486"/>
    <w:rsid w:val="00920FA4"/>
    <w:rsid w:val="00921010"/>
    <w:rsid w:val="00921909"/>
    <w:rsid w:val="00921A50"/>
    <w:rsid w:val="009266A1"/>
    <w:rsid w:val="00930CF3"/>
    <w:rsid w:val="00931622"/>
    <w:rsid w:val="00931D75"/>
    <w:rsid w:val="00933CFE"/>
    <w:rsid w:val="00934600"/>
    <w:rsid w:val="009348B6"/>
    <w:rsid w:val="00935D81"/>
    <w:rsid w:val="00945971"/>
    <w:rsid w:val="0094753B"/>
    <w:rsid w:val="009508B2"/>
    <w:rsid w:val="00954305"/>
    <w:rsid w:val="0095596F"/>
    <w:rsid w:val="00961BB4"/>
    <w:rsid w:val="00962CA8"/>
    <w:rsid w:val="00966F87"/>
    <w:rsid w:val="00967BB9"/>
    <w:rsid w:val="00970132"/>
    <w:rsid w:val="0097133A"/>
    <w:rsid w:val="0097145F"/>
    <w:rsid w:val="00971E41"/>
    <w:rsid w:val="00974A43"/>
    <w:rsid w:val="00974F0E"/>
    <w:rsid w:val="00977907"/>
    <w:rsid w:val="00981E6B"/>
    <w:rsid w:val="00982EF8"/>
    <w:rsid w:val="00986C97"/>
    <w:rsid w:val="0099102C"/>
    <w:rsid w:val="0099131C"/>
    <w:rsid w:val="00991965"/>
    <w:rsid w:val="00991E3F"/>
    <w:rsid w:val="009969F9"/>
    <w:rsid w:val="009976AD"/>
    <w:rsid w:val="00997D5E"/>
    <w:rsid w:val="009A0D4E"/>
    <w:rsid w:val="009A79AA"/>
    <w:rsid w:val="009B020B"/>
    <w:rsid w:val="009B3CD4"/>
    <w:rsid w:val="009B6FCC"/>
    <w:rsid w:val="009C342A"/>
    <w:rsid w:val="009C5A52"/>
    <w:rsid w:val="009E0471"/>
    <w:rsid w:val="009E197B"/>
    <w:rsid w:val="009E5327"/>
    <w:rsid w:val="009F0C77"/>
    <w:rsid w:val="009F1B5E"/>
    <w:rsid w:val="009F29D8"/>
    <w:rsid w:val="009F3551"/>
    <w:rsid w:val="009F4399"/>
    <w:rsid w:val="009F5314"/>
    <w:rsid w:val="009F7F9D"/>
    <w:rsid w:val="00A01EDC"/>
    <w:rsid w:val="00A036E7"/>
    <w:rsid w:val="00A03E39"/>
    <w:rsid w:val="00A114CC"/>
    <w:rsid w:val="00A1341E"/>
    <w:rsid w:val="00A15C86"/>
    <w:rsid w:val="00A2157E"/>
    <w:rsid w:val="00A254D3"/>
    <w:rsid w:val="00A31094"/>
    <w:rsid w:val="00A434B6"/>
    <w:rsid w:val="00A44344"/>
    <w:rsid w:val="00A44C53"/>
    <w:rsid w:val="00A47864"/>
    <w:rsid w:val="00A63F74"/>
    <w:rsid w:val="00A655DF"/>
    <w:rsid w:val="00A6772E"/>
    <w:rsid w:val="00A848F1"/>
    <w:rsid w:val="00AA3013"/>
    <w:rsid w:val="00AA4530"/>
    <w:rsid w:val="00AA4912"/>
    <w:rsid w:val="00AA5324"/>
    <w:rsid w:val="00AB4EC9"/>
    <w:rsid w:val="00AB5BEC"/>
    <w:rsid w:val="00AB7628"/>
    <w:rsid w:val="00AC06C6"/>
    <w:rsid w:val="00AC731A"/>
    <w:rsid w:val="00AD0931"/>
    <w:rsid w:val="00AD420B"/>
    <w:rsid w:val="00AD5FF8"/>
    <w:rsid w:val="00AE2DCB"/>
    <w:rsid w:val="00AE3029"/>
    <w:rsid w:val="00AE728D"/>
    <w:rsid w:val="00AF07F2"/>
    <w:rsid w:val="00AF1C99"/>
    <w:rsid w:val="00AF4404"/>
    <w:rsid w:val="00AF4463"/>
    <w:rsid w:val="00AF47FE"/>
    <w:rsid w:val="00B0089F"/>
    <w:rsid w:val="00B008EA"/>
    <w:rsid w:val="00B02C3C"/>
    <w:rsid w:val="00B03E6C"/>
    <w:rsid w:val="00B042BA"/>
    <w:rsid w:val="00B0614C"/>
    <w:rsid w:val="00B12BEA"/>
    <w:rsid w:val="00B13DD3"/>
    <w:rsid w:val="00B14B96"/>
    <w:rsid w:val="00B15B4C"/>
    <w:rsid w:val="00B22174"/>
    <w:rsid w:val="00B2578B"/>
    <w:rsid w:val="00B30DDC"/>
    <w:rsid w:val="00B32315"/>
    <w:rsid w:val="00B34298"/>
    <w:rsid w:val="00B343DA"/>
    <w:rsid w:val="00B41A0D"/>
    <w:rsid w:val="00B45B60"/>
    <w:rsid w:val="00B4728C"/>
    <w:rsid w:val="00B509D6"/>
    <w:rsid w:val="00B51B4D"/>
    <w:rsid w:val="00B52597"/>
    <w:rsid w:val="00B6142B"/>
    <w:rsid w:val="00B622C5"/>
    <w:rsid w:val="00B6242B"/>
    <w:rsid w:val="00B65299"/>
    <w:rsid w:val="00B6777C"/>
    <w:rsid w:val="00B677E3"/>
    <w:rsid w:val="00B72070"/>
    <w:rsid w:val="00B73BC6"/>
    <w:rsid w:val="00B7404B"/>
    <w:rsid w:val="00B966AE"/>
    <w:rsid w:val="00BA3062"/>
    <w:rsid w:val="00BA3A41"/>
    <w:rsid w:val="00BA6C40"/>
    <w:rsid w:val="00BB1311"/>
    <w:rsid w:val="00BB2743"/>
    <w:rsid w:val="00BB3445"/>
    <w:rsid w:val="00BB4B20"/>
    <w:rsid w:val="00BC0B86"/>
    <w:rsid w:val="00BC7DC9"/>
    <w:rsid w:val="00BD001B"/>
    <w:rsid w:val="00BE3258"/>
    <w:rsid w:val="00BE4A32"/>
    <w:rsid w:val="00BE4B6E"/>
    <w:rsid w:val="00BF5750"/>
    <w:rsid w:val="00C022F3"/>
    <w:rsid w:val="00C0485B"/>
    <w:rsid w:val="00C07921"/>
    <w:rsid w:val="00C1220B"/>
    <w:rsid w:val="00C13E53"/>
    <w:rsid w:val="00C17D35"/>
    <w:rsid w:val="00C20A5A"/>
    <w:rsid w:val="00C2113E"/>
    <w:rsid w:val="00C21C41"/>
    <w:rsid w:val="00C247DA"/>
    <w:rsid w:val="00C24E7E"/>
    <w:rsid w:val="00C31260"/>
    <w:rsid w:val="00C31F3A"/>
    <w:rsid w:val="00C3201B"/>
    <w:rsid w:val="00C32262"/>
    <w:rsid w:val="00C33B54"/>
    <w:rsid w:val="00C43827"/>
    <w:rsid w:val="00C4577E"/>
    <w:rsid w:val="00C45A6C"/>
    <w:rsid w:val="00C45F6A"/>
    <w:rsid w:val="00C504CE"/>
    <w:rsid w:val="00C51A4C"/>
    <w:rsid w:val="00C51CEC"/>
    <w:rsid w:val="00C55BEA"/>
    <w:rsid w:val="00C56864"/>
    <w:rsid w:val="00C61C70"/>
    <w:rsid w:val="00C8032B"/>
    <w:rsid w:val="00C80CB1"/>
    <w:rsid w:val="00C830ED"/>
    <w:rsid w:val="00C83CF7"/>
    <w:rsid w:val="00C94410"/>
    <w:rsid w:val="00C95AE3"/>
    <w:rsid w:val="00CA12E7"/>
    <w:rsid w:val="00CA3CC9"/>
    <w:rsid w:val="00CA5578"/>
    <w:rsid w:val="00CA6538"/>
    <w:rsid w:val="00CB18BD"/>
    <w:rsid w:val="00CB5F1D"/>
    <w:rsid w:val="00CB608C"/>
    <w:rsid w:val="00CC0480"/>
    <w:rsid w:val="00CC38B9"/>
    <w:rsid w:val="00CC3E5F"/>
    <w:rsid w:val="00CC6A13"/>
    <w:rsid w:val="00CD1E0E"/>
    <w:rsid w:val="00CD3644"/>
    <w:rsid w:val="00CD5B40"/>
    <w:rsid w:val="00CD5E8D"/>
    <w:rsid w:val="00CD6A33"/>
    <w:rsid w:val="00CE0BCD"/>
    <w:rsid w:val="00CE0DAE"/>
    <w:rsid w:val="00CE251C"/>
    <w:rsid w:val="00CE47CA"/>
    <w:rsid w:val="00CF3A61"/>
    <w:rsid w:val="00CF676C"/>
    <w:rsid w:val="00CF74AD"/>
    <w:rsid w:val="00D064E9"/>
    <w:rsid w:val="00D0698A"/>
    <w:rsid w:val="00D06A8D"/>
    <w:rsid w:val="00D15E6D"/>
    <w:rsid w:val="00D17A0E"/>
    <w:rsid w:val="00D2531A"/>
    <w:rsid w:val="00D25D82"/>
    <w:rsid w:val="00D37772"/>
    <w:rsid w:val="00D37F9B"/>
    <w:rsid w:val="00D412C8"/>
    <w:rsid w:val="00D445B7"/>
    <w:rsid w:val="00D45DE3"/>
    <w:rsid w:val="00D518AA"/>
    <w:rsid w:val="00D530DE"/>
    <w:rsid w:val="00D55FCD"/>
    <w:rsid w:val="00D57DA6"/>
    <w:rsid w:val="00D65EB1"/>
    <w:rsid w:val="00D672AD"/>
    <w:rsid w:val="00D75539"/>
    <w:rsid w:val="00D7588A"/>
    <w:rsid w:val="00D841F5"/>
    <w:rsid w:val="00D8529A"/>
    <w:rsid w:val="00D90109"/>
    <w:rsid w:val="00D91A0F"/>
    <w:rsid w:val="00D96562"/>
    <w:rsid w:val="00DA3083"/>
    <w:rsid w:val="00DA4054"/>
    <w:rsid w:val="00DC09EA"/>
    <w:rsid w:val="00DC6078"/>
    <w:rsid w:val="00DD14CA"/>
    <w:rsid w:val="00DD3F11"/>
    <w:rsid w:val="00DD58FE"/>
    <w:rsid w:val="00DE0439"/>
    <w:rsid w:val="00DE1CD4"/>
    <w:rsid w:val="00DE3BB4"/>
    <w:rsid w:val="00DE472B"/>
    <w:rsid w:val="00DE6655"/>
    <w:rsid w:val="00DE7790"/>
    <w:rsid w:val="00DE7DAE"/>
    <w:rsid w:val="00E04709"/>
    <w:rsid w:val="00E04B40"/>
    <w:rsid w:val="00E04EE2"/>
    <w:rsid w:val="00E0544F"/>
    <w:rsid w:val="00E10CD5"/>
    <w:rsid w:val="00E10D2F"/>
    <w:rsid w:val="00E12DC9"/>
    <w:rsid w:val="00E215DC"/>
    <w:rsid w:val="00E21F58"/>
    <w:rsid w:val="00E347CC"/>
    <w:rsid w:val="00E369B3"/>
    <w:rsid w:val="00E43646"/>
    <w:rsid w:val="00E44A4A"/>
    <w:rsid w:val="00E63C2B"/>
    <w:rsid w:val="00E719D7"/>
    <w:rsid w:val="00E74B75"/>
    <w:rsid w:val="00E76671"/>
    <w:rsid w:val="00E81C5F"/>
    <w:rsid w:val="00E859B5"/>
    <w:rsid w:val="00E85D4E"/>
    <w:rsid w:val="00E86A3F"/>
    <w:rsid w:val="00E9257C"/>
    <w:rsid w:val="00E927D6"/>
    <w:rsid w:val="00E92CD7"/>
    <w:rsid w:val="00E97CA1"/>
    <w:rsid w:val="00EA043A"/>
    <w:rsid w:val="00EA0738"/>
    <w:rsid w:val="00EA2758"/>
    <w:rsid w:val="00EB3F2F"/>
    <w:rsid w:val="00EB59D2"/>
    <w:rsid w:val="00EB744E"/>
    <w:rsid w:val="00EC128B"/>
    <w:rsid w:val="00ED36D3"/>
    <w:rsid w:val="00EE34A0"/>
    <w:rsid w:val="00EE505E"/>
    <w:rsid w:val="00EF0546"/>
    <w:rsid w:val="00EF7799"/>
    <w:rsid w:val="00F05A3F"/>
    <w:rsid w:val="00F066E1"/>
    <w:rsid w:val="00F10B46"/>
    <w:rsid w:val="00F11E72"/>
    <w:rsid w:val="00F1203B"/>
    <w:rsid w:val="00F120FA"/>
    <w:rsid w:val="00F1361E"/>
    <w:rsid w:val="00F13C5C"/>
    <w:rsid w:val="00F16DD5"/>
    <w:rsid w:val="00F25772"/>
    <w:rsid w:val="00F27E4C"/>
    <w:rsid w:val="00F428B7"/>
    <w:rsid w:val="00F4691F"/>
    <w:rsid w:val="00F5184C"/>
    <w:rsid w:val="00F5440D"/>
    <w:rsid w:val="00F6334C"/>
    <w:rsid w:val="00F64011"/>
    <w:rsid w:val="00F8522A"/>
    <w:rsid w:val="00F9158B"/>
    <w:rsid w:val="00F97A44"/>
    <w:rsid w:val="00FB1810"/>
    <w:rsid w:val="00FB1EBA"/>
    <w:rsid w:val="00FB2E63"/>
    <w:rsid w:val="00FB45B3"/>
    <w:rsid w:val="00FC1087"/>
    <w:rsid w:val="00FC2BE6"/>
    <w:rsid w:val="00FC6472"/>
    <w:rsid w:val="00FD0530"/>
    <w:rsid w:val="00FD05A8"/>
    <w:rsid w:val="00FD05FA"/>
    <w:rsid w:val="00FD4136"/>
    <w:rsid w:val="00FE43F4"/>
    <w:rsid w:val="00FE4C70"/>
    <w:rsid w:val="00FE57F9"/>
    <w:rsid w:val="00FF0FB7"/>
    <w:rsid w:val="00FF6543"/>
    <w:rsid w:val="00FF6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>
      <o:colormru v:ext="edit" colors="#090"/>
    </o:shapedefaults>
    <o:shapelayout v:ext="edit">
      <o:idmap v:ext="edit" data="1"/>
    </o:shapelayout>
  </w:shapeDefaults>
  <w:decimalSymbol w:val=","/>
  <w:listSeparator w:val=";"/>
  <w14:docId w14:val="3A1DC7C9"/>
  <w15:docId w15:val="{B982E107-1145-4137-83F2-94C046531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B7C7B"/>
    <w:pPr>
      <w:widowControl w:val="0"/>
      <w:spacing w:after="120"/>
    </w:pPr>
    <w:rPr>
      <w:sz w:val="24"/>
      <w:szCs w:val="22"/>
      <w:lang w:eastAsia="en-US"/>
    </w:rPr>
  </w:style>
  <w:style w:type="paragraph" w:styleId="10">
    <w:name w:val="heading 1"/>
    <w:basedOn w:val="a0"/>
    <w:next w:val="a0"/>
    <w:link w:val="11"/>
    <w:uiPriority w:val="9"/>
    <w:qFormat/>
    <w:rsid w:val="006B02FA"/>
    <w:pPr>
      <w:keepNext/>
      <w:keepLines/>
      <w:spacing w:before="240" w:after="0"/>
      <w:jc w:val="center"/>
      <w:outlineLvl w:val="0"/>
    </w:pPr>
    <w:rPr>
      <w:rFonts w:ascii="Calibri Light" w:eastAsia="Times New Roman" w:hAnsi="Calibri Light"/>
      <w:sz w:val="36"/>
      <w:szCs w:val="32"/>
      <w:shd w:val="clear" w:color="auto" w:fill="FFFFFF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B677E3"/>
    <w:pPr>
      <w:keepNext/>
      <w:numPr>
        <w:ilvl w:val="1"/>
        <w:numId w:val="7"/>
      </w:numPr>
      <w:spacing w:before="240" w:after="60"/>
      <w:ind w:left="284"/>
      <w:jc w:val="center"/>
      <w:outlineLvl w:val="1"/>
    </w:pPr>
    <w:rPr>
      <w:rFonts w:asciiTheme="minorHAnsi" w:hAnsiTheme="minorHAnsi" w:cstheme="minorHAnsi"/>
    </w:rPr>
  </w:style>
  <w:style w:type="paragraph" w:styleId="3">
    <w:name w:val="heading 3"/>
    <w:basedOn w:val="a0"/>
    <w:next w:val="a0"/>
    <w:link w:val="30"/>
    <w:uiPriority w:val="9"/>
    <w:unhideWhenUsed/>
    <w:qFormat/>
    <w:rsid w:val="00CC6A13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4">
    <w:name w:val="heading 4"/>
    <w:basedOn w:val="a0"/>
    <w:next w:val="a0"/>
    <w:link w:val="40"/>
    <w:uiPriority w:val="9"/>
    <w:unhideWhenUsed/>
    <w:qFormat/>
    <w:rsid w:val="00CC6A13"/>
    <w:pPr>
      <w:keepNext/>
      <w:spacing w:before="240" w:after="60"/>
      <w:outlineLvl w:val="3"/>
    </w:pPr>
    <w:rPr>
      <w:rFonts w:ascii="Calibri Light" w:eastAsia="Times New Roman" w:hAnsi="Calibri Light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CC6A13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link w:val="10"/>
    <w:uiPriority w:val="9"/>
    <w:rsid w:val="006B02FA"/>
    <w:rPr>
      <w:rFonts w:ascii="Calibri Light" w:eastAsia="Times New Roman" w:hAnsi="Calibri Light"/>
      <w:sz w:val="36"/>
      <w:szCs w:val="32"/>
      <w:lang w:eastAsia="en-US"/>
    </w:rPr>
  </w:style>
  <w:style w:type="table" w:styleId="a4">
    <w:name w:val="Table Grid"/>
    <w:basedOn w:val="a2"/>
    <w:uiPriority w:val="39"/>
    <w:rsid w:val="00574A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0"/>
    <w:link w:val="a6"/>
    <w:uiPriority w:val="99"/>
    <w:unhideWhenUsed/>
    <w:rsid w:val="00673984"/>
    <w:pPr>
      <w:tabs>
        <w:tab w:val="center" w:pos="4677"/>
        <w:tab w:val="right" w:pos="9355"/>
      </w:tabs>
    </w:pPr>
    <w:rPr>
      <w:sz w:val="22"/>
    </w:rPr>
  </w:style>
  <w:style w:type="character" w:customStyle="1" w:styleId="a6">
    <w:name w:val="Верхний колонтитул Знак"/>
    <w:link w:val="a5"/>
    <w:uiPriority w:val="99"/>
    <w:rsid w:val="00673984"/>
    <w:rPr>
      <w:sz w:val="22"/>
      <w:szCs w:val="22"/>
      <w:lang w:eastAsia="en-US"/>
    </w:rPr>
  </w:style>
  <w:style w:type="paragraph" w:styleId="a7">
    <w:name w:val="footer"/>
    <w:basedOn w:val="a0"/>
    <w:link w:val="a8"/>
    <w:uiPriority w:val="99"/>
    <w:unhideWhenUsed/>
    <w:rsid w:val="00673984"/>
    <w:pPr>
      <w:tabs>
        <w:tab w:val="center" w:pos="4677"/>
        <w:tab w:val="right" w:pos="9355"/>
      </w:tabs>
    </w:pPr>
    <w:rPr>
      <w:sz w:val="22"/>
    </w:rPr>
  </w:style>
  <w:style w:type="character" w:customStyle="1" w:styleId="a8">
    <w:name w:val="Нижний колонтитул Знак"/>
    <w:link w:val="a7"/>
    <w:uiPriority w:val="99"/>
    <w:rsid w:val="00673984"/>
    <w:rPr>
      <w:sz w:val="22"/>
      <w:szCs w:val="22"/>
      <w:lang w:eastAsia="en-US"/>
    </w:rPr>
  </w:style>
  <w:style w:type="character" w:customStyle="1" w:styleId="20">
    <w:name w:val="Заголовок 2 Знак"/>
    <w:link w:val="2"/>
    <w:uiPriority w:val="9"/>
    <w:rsid w:val="00B677E3"/>
    <w:rPr>
      <w:rFonts w:asciiTheme="minorHAnsi" w:hAnsiTheme="minorHAnsi" w:cstheme="minorHAnsi"/>
      <w:sz w:val="24"/>
      <w:szCs w:val="22"/>
      <w:lang w:eastAsia="en-US"/>
    </w:rPr>
  </w:style>
  <w:style w:type="paragraph" w:styleId="a9">
    <w:name w:val="Balloon Text"/>
    <w:basedOn w:val="a0"/>
    <w:link w:val="aa"/>
    <w:uiPriority w:val="99"/>
    <w:semiHidden/>
    <w:unhideWhenUsed/>
    <w:rsid w:val="003B2F56"/>
    <w:pPr>
      <w:spacing w:after="0"/>
    </w:pPr>
    <w:rPr>
      <w:rFonts w:ascii="Tahoma" w:hAnsi="Tahoma"/>
      <w:sz w:val="16"/>
      <w:szCs w:val="16"/>
    </w:rPr>
  </w:style>
  <w:style w:type="character" w:customStyle="1" w:styleId="aa">
    <w:name w:val="Текст выноски Знак"/>
    <w:link w:val="a9"/>
    <w:uiPriority w:val="99"/>
    <w:semiHidden/>
    <w:rsid w:val="003B2F56"/>
    <w:rPr>
      <w:rFonts w:ascii="Tahoma" w:hAnsi="Tahoma" w:cs="Tahoma"/>
      <w:sz w:val="16"/>
      <w:szCs w:val="16"/>
      <w:lang w:eastAsia="en-US"/>
    </w:rPr>
  </w:style>
  <w:style w:type="character" w:customStyle="1" w:styleId="ab">
    <w:name w:val="Малые прописные"/>
    <w:uiPriority w:val="1"/>
    <w:rsid w:val="00886CD8"/>
    <w:rPr>
      <w:smallCaps/>
      <w:sz w:val="32"/>
      <w:szCs w:val="28"/>
    </w:rPr>
  </w:style>
  <w:style w:type="character" w:customStyle="1" w:styleId="ac">
    <w:name w:val="Полужирный"/>
    <w:uiPriority w:val="1"/>
    <w:rsid w:val="00886CD8"/>
    <w:rPr>
      <w:b/>
    </w:rPr>
  </w:style>
  <w:style w:type="paragraph" w:styleId="ad">
    <w:name w:val="List Paragraph"/>
    <w:basedOn w:val="a0"/>
    <w:uiPriority w:val="34"/>
    <w:qFormat/>
    <w:rsid w:val="00000E7F"/>
    <w:pPr>
      <w:ind w:left="720"/>
      <w:contextualSpacing/>
    </w:pPr>
  </w:style>
  <w:style w:type="character" w:styleId="ae">
    <w:name w:val="annotation reference"/>
    <w:uiPriority w:val="99"/>
    <w:semiHidden/>
    <w:unhideWhenUsed/>
    <w:rsid w:val="00FD0530"/>
    <w:rPr>
      <w:sz w:val="16"/>
      <w:szCs w:val="16"/>
    </w:rPr>
  </w:style>
  <w:style w:type="paragraph" w:styleId="af">
    <w:name w:val="annotation text"/>
    <w:basedOn w:val="a0"/>
    <w:link w:val="af0"/>
    <w:uiPriority w:val="99"/>
    <w:semiHidden/>
    <w:unhideWhenUsed/>
    <w:rsid w:val="00FD0530"/>
    <w:rPr>
      <w:sz w:val="20"/>
      <w:szCs w:val="20"/>
    </w:rPr>
  </w:style>
  <w:style w:type="character" w:customStyle="1" w:styleId="af0">
    <w:name w:val="Текст примечания Знак"/>
    <w:link w:val="af"/>
    <w:uiPriority w:val="99"/>
    <w:semiHidden/>
    <w:rsid w:val="00FD0530"/>
    <w:rPr>
      <w:lang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FD0530"/>
    <w:rPr>
      <w:b/>
      <w:bCs/>
    </w:rPr>
  </w:style>
  <w:style w:type="character" w:customStyle="1" w:styleId="af2">
    <w:name w:val="Тема примечания Знак"/>
    <w:link w:val="af1"/>
    <w:uiPriority w:val="99"/>
    <w:semiHidden/>
    <w:rsid w:val="00FD0530"/>
    <w:rPr>
      <w:b/>
      <w:bCs/>
      <w:lang w:eastAsia="en-US"/>
    </w:rPr>
  </w:style>
  <w:style w:type="character" w:styleId="af3">
    <w:name w:val="line number"/>
    <w:basedOn w:val="a1"/>
    <w:uiPriority w:val="99"/>
    <w:semiHidden/>
    <w:unhideWhenUsed/>
    <w:rsid w:val="00767C6E"/>
  </w:style>
  <w:style w:type="character" w:customStyle="1" w:styleId="30">
    <w:name w:val="Заголовок 3 Знак"/>
    <w:link w:val="3"/>
    <w:uiPriority w:val="9"/>
    <w:rsid w:val="00CC6A13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character" w:customStyle="1" w:styleId="40">
    <w:name w:val="Заголовок 4 Знак"/>
    <w:link w:val="4"/>
    <w:uiPriority w:val="9"/>
    <w:rsid w:val="00CC6A13"/>
    <w:rPr>
      <w:rFonts w:ascii="Calibri Light" w:eastAsia="Times New Roman" w:hAnsi="Calibri Light" w:cs="Times New Roman"/>
      <w:b/>
      <w:bCs/>
      <w:sz w:val="28"/>
      <w:szCs w:val="28"/>
      <w:lang w:eastAsia="en-US"/>
    </w:rPr>
  </w:style>
  <w:style w:type="character" w:customStyle="1" w:styleId="50">
    <w:name w:val="Заголовок 5 Знак"/>
    <w:link w:val="5"/>
    <w:uiPriority w:val="9"/>
    <w:rsid w:val="00CC6A1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4">
    <w:name w:val="TOC Heading"/>
    <w:basedOn w:val="10"/>
    <w:next w:val="a0"/>
    <w:uiPriority w:val="39"/>
    <w:unhideWhenUsed/>
    <w:qFormat/>
    <w:rsid w:val="00D2531A"/>
    <w:pPr>
      <w:jc w:val="left"/>
      <w:outlineLvl w:val="9"/>
    </w:pPr>
    <w:rPr>
      <w:color w:val="2E74B5"/>
      <w:sz w:val="32"/>
      <w:shd w:val="clear" w:color="auto" w:fill="auto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D2531A"/>
  </w:style>
  <w:style w:type="paragraph" w:styleId="21">
    <w:name w:val="toc 2"/>
    <w:basedOn w:val="a0"/>
    <w:next w:val="a0"/>
    <w:autoRedefine/>
    <w:uiPriority w:val="39"/>
    <w:unhideWhenUsed/>
    <w:rsid w:val="00D2531A"/>
    <w:pPr>
      <w:ind w:left="240"/>
    </w:pPr>
  </w:style>
  <w:style w:type="character" w:styleId="af5">
    <w:name w:val="Hyperlink"/>
    <w:uiPriority w:val="99"/>
    <w:unhideWhenUsed/>
    <w:rsid w:val="00D2531A"/>
    <w:rPr>
      <w:color w:val="0563C1"/>
      <w:u w:val="single"/>
    </w:rPr>
  </w:style>
  <w:style w:type="paragraph" w:styleId="31">
    <w:name w:val="toc 3"/>
    <w:basedOn w:val="a0"/>
    <w:next w:val="a0"/>
    <w:autoRedefine/>
    <w:uiPriority w:val="39"/>
    <w:unhideWhenUsed/>
    <w:rsid w:val="00D2531A"/>
    <w:pPr>
      <w:spacing w:after="100"/>
      <w:ind w:left="440"/>
    </w:pPr>
    <w:rPr>
      <w:rFonts w:eastAsia="Times New Roman"/>
      <w:sz w:val="22"/>
      <w:lang w:eastAsia="ru-RU"/>
    </w:rPr>
  </w:style>
  <w:style w:type="paragraph" w:styleId="af6">
    <w:name w:val="endnote text"/>
    <w:basedOn w:val="a0"/>
    <w:link w:val="af7"/>
    <w:uiPriority w:val="99"/>
    <w:semiHidden/>
    <w:unhideWhenUsed/>
    <w:rsid w:val="00FD4136"/>
    <w:rPr>
      <w:sz w:val="20"/>
      <w:szCs w:val="20"/>
    </w:rPr>
  </w:style>
  <w:style w:type="character" w:customStyle="1" w:styleId="af7">
    <w:name w:val="Текст концевой сноски Знак"/>
    <w:link w:val="af6"/>
    <w:uiPriority w:val="99"/>
    <w:semiHidden/>
    <w:rsid w:val="00FD4136"/>
    <w:rPr>
      <w:lang w:eastAsia="en-US"/>
    </w:rPr>
  </w:style>
  <w:style w:type="character" w:styleId="af8">
    <w:name w:val="endnote reference"/>
    <w:uiPriority w:val="99"/>
    <w:semiHidden/>
    <w:unhideWhenUsed/>
    <w:rsid w:val="00FD4136"/>
    <w:rPr>
      <w:vertAlign w:val="superscript"/>
    </w:rPr>
  </w:style>
  <w:style w:type="paragraph" w:styleId="af9">
    <w:name w:val="footnote text"/>
    <w:basedOn w:val="a0"/>
    <w:link w:val="afa"/>
    <w:uiPriority w:val="99"/>
    <w:semiHidden/>
    <w:unhideWhenUsed/>
    <w:rsid w:val="00FD4136"/>
    <w:rPr>
      <w:sz w:val="20"/>
      <w:szCs w:val="20"/>
    </w:rPr>
  </w:style>
  <w:style w:type="character" w:customStyle="1" w:styleId="afa">
    <w:name w:val="Текст сноски Знак"/>
    <w:link w:val="af9"/>
    <w:uiPriority w:val="99"/>
    <w:semiHidden/>
    <w:rsid w:val="00FD4136"/>
    <w:rPr>
      <w:lang w:eastAsia="en-US"/>
    </w:rPr>
  </w:style>
  <w:style w:type="character" w:styleId="afb">
    <w:name w:val="footnote reference"/>
    <w:uiPriority w:val="99"/>
    <w:semiHidden/>
    <w:unhideWhenUsed/>
    <w:rsid w:val="00FD4136"/>
    <w:rPr>
      <w:vertAlign w:val="superscript"/>
    </w:rPr>
  </w:style>
  <w:style w:type="paragraph" w:styleId="a">
    <w:name w:val="No Spacing"/>
    <w:uiPriority w:val="1"/>
    <w:qFormat/>
    <w:rsid w:val="00E86A3F"/>
    <w:pPr>
      <w:numPr>
        <w:numId w:val="1"/>
      </w:numPr>
      <w:ind w:left="0" w:firstLine="0"/>
      <w:jc w:val="center"/>
    </w:pPr>
    <w:rPr>
      <w:sz w:val="24"/>
      <w:szCs w:val="22"/>
      <w:lang w:eastAsia="en-US"/>
    </w:rPr>
  </w:style>
  <w:style w:type="paragraph" w:customStyle="1" w:styleId="MTDisplayEquation">
    <w:name w:val="MTDisplayEquation"/>
    <w:basedOn w:val="a0"/>
    <w:next w:val="a0"/>
    <w:link w:val="MTDisplayEquation0"/>
    <w:rsid w:val="00BE3258"/>
    <w:pPr>
      <w:tabs>
        <w:tab w:val="center" w:pos="2240"/>
        <w:tab w:val="right" w:pos="4460"/>
      </w:tabs>
    </w:pPr>
  </w:style>
  <w:style w:type="character" w:customStyle="1" w:styleId="MTDisplayEquation0">
    <w:name w:val="MTDisplayEquation Знак"/>
    <w:link w:val="MTDisplayEquation"/>
    <w:rsid w:val="00BE3258"/>
    <w:rPr>
      <w:sz w:val="24"/>
      <w:szCs w:val="22"/>
      <w:lang w:eastAsia="en-US"/>
    </w:rPr>
  </w:style>
  <w:style w:type="paragraph" w:customStyle="1" w:styleId="32">
    <w:name w:val="ИнваЛаба3"/>
    <w:basedOn w:val="a0"/>
    <w:qFormat/>
    <w:rsid w:val="002005D7"/>
    <w:pPr>
      <w:jc w:val="center"/>
      <w:outlineLvl w:val="1"/>
    </w:pPr>
    <w:rPr>
      <w:rFonts w:ascii="Calibri Light" w:hAnsi="Calibri Light"/>
      <w:color w:val="252525"/>
      <w:sz w:val="28"/>
      <w:szCs w:val="24"/>
      <w:shd w:val="clear" w:color="auto" w:fill="FFFFFF"/>
    </w:rPr>
  </w:style>
  <w:style w:type="paragraph" w:styleId="afc">
    <w:name w:val="caption"/>
    <w:basedOn w:val="a0"/>
    <w:next w:val="a0"/>
    <w:uiPriority w:val="35"/>
    <w:unhideWhenUsed/>
    <w:qFormat/>
    <w:rsid w:val="00F428B7"/>
    <w:rPr>
      <w:b/>
      <w:bCs/>
      <w:sz w:val="20"/>
      <w:szCs w:val="20"/>
    </w:rPr>
  </w:style>
  <w:style w:type="table" w:customStyle="1" w:styleId="13">
    <w:name w:val="Сетка таблицы1"/>
    <w:basedOn w:val="a2"/>
    <w:next w:val="a4"/>
    <w:uiPriority w:val="39"/>
    <w:rsid w:val="006944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d">
    <w:name w:val="FollowedHyperlink"/>
    <w:uiPriority w:val="99"/>
    <w:semiHidden/>
    <w:unhideWhenUsed/>
    <w:rsid w:val="00B12BEA"/>
    <w:rPr>
      <w:color w:val="954F72"/>
      <w:u w:val="single"/>
    </w:rPr>
  </w:style>
  <w:style w:type="character" w:customStyle="1" w:styleId="MTEquationSection">
    <w:name w:val="MTEquationSection"/>
    <w:rsid w:val="00035C4D"/>
    <w:rPr>
      <w:rFonts w:ascii="Calibri Light" w:eastAsia="Times New Roman" w:hAnsi="Calibri Light"/>
      <w:vanish/>
      <w:color w:val="FF0000"/>
      <w:sz w:val="36"/>
      <w:szCs w:val="32"/>
      <w:shd w:val="clear" w:color="auto" w:fill="FFFFFF"/>
    </w:rPr>
  </w:style>
  <w:style w:type="paragraph" w:styleId="afe">
    <w:name w:val="Document Map"/>
    <w:basedOn w:val="a0"/>
    <w:link w:val="aff"/>
    <w:uiPriority w:val="99"/>
    <w:semiHidden/>
    <w:unhideWhenUsed/>
    <w:rsid w:val="00F120FA"/>
    <w:rPr>
      <w:rFonts w:ascii="Tahoma" w:hAnsi="Tahoma"/>
      <w:sz w:val="16"/>
      <w:szCs w:val="16"/>
    </w:rPr>
  </w:style>
  <w:style w:type="character" w:customStyle="1" w:styleId="aff">
    <w:name w:val="Схема документа Знак"/>
    <w:link w:val="afe"/>
    <w:uiPriority w:val="99"/>
    <w:semiHidden/>
    <w:rsid w:val="00F120FA"/>
    <w:rPr>
      <w:rFonts w:ascii="Tahoma" w:hAnsi="Tahoma" w:cs="Tahoma"/>
      <w:sz w:val="16"/>
      <w:szCs w:val="16"/>
      <w:lang w:eastAsia="en-US"/>
    </w:rPr>
  </w:style>
  <w:style w:type="character" w:styleId="aff0">
    <w:name w:val="Placeholder Text"/>
    <w:basedOn w:val="a1"/>
    <w:uiPriority w:val="99"/>
    <w:semiHidden/>
    <w:rsid w:val="002F0C05"/>
    <w:rPr>
      <w:color w:val="808080"/>
    </w:rPr>
  </w:style>
  <w:style w:type="paragraph" w:styleId="aff1">
    <w:name w:val="Normal (Web)"/>
    <w:basedOn w:val="a0"/>
    <w:uiPriority w:val="99"/>
    <w:unhideWhenUsed/>
    <w:rsid w:val="00A47864"/>
    <w:pPr>
      <w:widowControl/>
      <w:spacing w:before="100" w:beforeAutospacing="1" w:after="100" w:afterAutospacing="1"/>
    </w:pPr>
    <w:rPr>
      <w:rFonts w:ascii="Times New Roman" w:eastAsia="Times New Roman" w:hAnsi="Times New Roman"/>
      <w:szCs w:val="24"/>
      <w:lang w:eastAsia="ru-RU"/>
    </w:rPr>
  </w:style>
  <w:style w:type="character" w:customStyle="1" w:styleId="aff2">
    <w:name w:val="терминал Знак"/>
    <w:basedOn w:val="a1"/>
    <w:link w:val="aff3"/>
    <w:locked/>
    <w:rsid w:val="00AD0931"/>
    <w:rPr>
      <w:rFonts w:ascii="Consolas" w:hAnsi="Consolas" w:cs="Consolas"/>
      <w:sz w:val="18"/>
      <w:lang w:val="en-US"/>
    </w:rPr>
  </w:style>
  <w:style w:type="paragraph" w:customStyle="1" w:styleId="aff3">
    <w:name w:val="терминал"/>
    <w:basedOn w:val="a0"/>
    <w:link w:val="aff2"/>
    <w:qFormat/>
    <w:rsid w:val="00AD0931"/>
    <w:pPr>
      <w:widowControl/>
      <w:spacing w:after="0" w:line="276" w:lineRule="auto"/>
    </w:pPr>
    <w:rPr>
      <w:rFonts w:ascii="Consolas" w:hAnsi="Consolas" w:cs="Consolas"/>
      <w:sz w:val="18"/>
      <w:szCs w:val="20"/>
      <w:lang w:val="en-US" w:eastAsia="ru-RU"/>
    </w:rPr>
  </w:style>
  <w:style w:type="numbering" w:customStyle="1" w:styleId="1">
    <w:name w:val="Стиль1"/>
    <w:uiPriority w:val="99"/>
    <w:rsid w:val="004E1D08"/>
    <w:pPr>
      <w:numPr>
        <w:numId w:val="3"/>
      </w:numPr>
    </w:pPr>
  </w:style>
  <w:style w:type="table" w:customStyle="1" w:styleId="22">
    <w:name w:val="Сетка таблицы2"/>
    <w:basedOn w:val="a2"/>
    <w:next w:val="a4"/>
    <w:uiPriority w:val="39"/>
    <w:rsid w:val="004203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Сетка таблицы3"/>
    <w:basedOn w:val="a2"/>
    <w:next w:val="a4"/>
    <w:uiPriority w:val="39"/>
    <w:rsid w:val="00961B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1"/>
    <w:rsid w:val="00666848"/>
  </w:style>
  <w:style w:type="character" w:customStyle="1" w:styleId="html-doctype">
    <w:name w:val="html-doctype"/>
    <w:basedOn w:val="a1"/>
    <w:rsid w:val="005265A4"/>
  </w:style>
  <w:style w:type="character" w:customStyle="1" w:styleId="html-tag">
    <w:name w:val="html-tag"/>
    <w:basedOn w:val="a1"/>
    <w:rsid w:val="005265A4"/>
  </w:style>
  <w:style w:type="character" w:customStyle="1" w:styleId="html-attribute-name">
    <w:name w:val="html-attribute-name"/>
    <w:basedOn w:val="a1"/>
    <w:rsid w:val="005265A4"/>
  </w:style>
  <w:style w:type="character" w:customStyle="1" w:styleId="html-attribute-value">
    <w:name w:val="html-attribute-value"/>
    <w:basedOn w:val="a1"/>
    <w:rsid w:val="005265A4"/>
  </w:style>
  <w:style w:type="character" w:styleId="aff4">
    <w:name w:val="Subtle Emphasis"/>
    <w:uiPriority w:val="19"/>
    <w:qFormat/>
    <w:rsid w:val="00F5184C"/>
    <w:rPr>
      <w:i/>
      <w:iCs/>
      <w:color w:val="808080"/>
    </w:rPr>
  </w:style>
  <w:style w:type="paragraph" w:styleId="aff5">
    <w:name w:val="Plain Text"/>
    <w:basedOn w:val="a0"/>
    <w:link w:val="aff6"/>
    <w:uiPriority w:val="99"/>
    <w:rsid w:val="000C6AD4"/>
    <w:pPr>
      <w:widowControl/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f6">
    <w:name w:val="Текст Знак"/>
    <w:basedOn w:val="a1"/>
    <w:link w:val="aff5"/>
    <w:uiPriority w:val="99"/>
    <w:rsid w:val="000C6AD4"/>
    <w:rPr>
      <w:rFonts w:ascii="Courier New" w:eastAsia="Times New Roman" w:hAnsi="Courier New" w:cs="Courier New"/>
    </w:rPr>
  </w:style>
  <w:style w:type="character" w:customStyle="1" w:styleId="theheader">
    <w:name w:val="the_header Знак"/>
    <w:basedOn w:val="a1"/>
    <w:link w:val="theheader0"/>
    <w:locked/>
    <w:rsid w:val="00242BDF"/>
    <w:rPr>
      <w:rFonts w:ascii="Times New Roman" w:hAnsi="Times New Roman"/>
      <w:b/>
      <w:sz w:val="28"/>
    </w:rPr>
  </w:style>
  <w:style w:type="paragraph" w:customStyle="1" w:styleId="theheader0">
    <w:name w:val="the_header"/>
    <w:basedOn w:val="a0"/>
    <w:link w:val="theheader"/>
    <w:qFormat/>
    <w:rsid w:val="00242BDF"/>
    <w:pPr>
      <w:widowControl/>
      <w:spacing w:before="120" w:line="276" w:lineRule="auto"/>
    </w:pPr>
    <w:rPr>
      <w:rFonts w:ascii="Times New Roman" w:hAnsi="Times New Roman"/>
      <w:b/>
      <w:sz w:val="28"/>
      <w:szCs w:val="20"/>
      <w:lang w:eastAsia="ru-RU"/>
    </w:rPr>
  </w:style>
  <w:style w:type="paragraph" w:styleId="aff7">
    <w:name w:val="Body Text"/>
    <w:basedOn w:val="a0"/>
    <w:link w:val="aff8"/>
    <w:unhideWhenUsed/>
    <w:rsid w:val="005332AD"/>
    <w:pPr>
      <w:widowControl/>
      <w:spacing w:after="0"/>
      <w:ind w:firstLine="709"/>
      <w:jc w:val="both"/>
    </w:pPr>
    <w:rPr>
      <w:rFonts w:ascii="Times New Roman" w:eastAsia="Times New Roman" w:hAnsi="Times New Roman"/>
      <w:szCs w:val="20"/>
      <w:lang w:eastAsia="ru-RU"/>
    </w:rPr>
  </w:style>
  <w:style w:type="character" w:customStyle="1" w:styleId="aff8">
    <w:name w:val="Основной текст Знак"/>
    <w:basedOn w:val="a1"/>
    <w:link w:val="aff7"/>
    <w:rsid w:val="005332AD"/>
    <w:rPr>
      <w:rFonts w:ascii="Times New Roman" w:eastAsia="Times New Roman" w:hAnsi="Times New Roman"/>
      <w:sz w:val="24"/>
    </w:rPr>
  </w:style>
  <w:style w:type="character" w:customStyle="1" w:styleId="code">
    <w:name w:val="code"/>
    <w:basedOn w:val="a1"/>
    <w:rsid w:val="000629EC"/>
  </w:style>
  <w:style w:type="paragraph" w:styleId="HTML">
    <w:name w:val="HTML Preformatted"/>
    <w:basedOn w:val="a0"/>
    <w:link w:val="HTML0"/>
    <w:uiPriority w:val="99"/>
    <w:unhideWhenUsed/>
    <w:rsid w:val="008B3B4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8B3B49"/>
    <w:rPr>
      <w:rFonts w:ascii="Courier New" w:eastAsia="Times New Roman" w:hAnsi="Courier New" w:cs="Courier New"/>
    </w:rPr>
  </w:style>
  <w:style w:type="paragraph" w:customStyle="1" w:styleId="14">
    <w:name w:val="Обычный1"/>
    <w:rsid w:val="00561554"/>
    <w:pPr>
      <w:spacing w:before="100" w:after="100"/>
    </w:pPr>
    <w:rPr>
      <w:rFonts w:ascii="Times New Roman" w:eastAsia="Times New Roman" w:hAnsi="Times New Roman"/>
      <w:snapToGrid w:val="0"/>
      <w:sz w:val="24"/>
    </w:rPr>
  </w:style>
  <w:style w:type="paragraph" w:customStyle="1" w:styleId="aff9">
    <w:name w:val="a"/>
    <w:basedOn w:val="a0"/>
    <w:rsid w:val="00815F56"/>
    <w:pPr>
      <w:widowControl/>
      <w:spacing w:before="100" w:beforeAutospacing="1" w:after="100" w:afterAutospacing="1"/>
    </w:pPr>
    <w:rPr>
      <w:rFonts w:ascii="Times New Roman" w:eastAsia="Times New Roman" w:hAnsi="Times New Roman"/>
      <w:szCs w:val="24"/>
      <w:lang w:eastAsia="ru-RU"/>
    </w:rPr>
  </w:style>
  <w:style w:type="paragraph" w:customStyle="1" w:styleId="Default">
    <w:name w:val="Default"/>
    <w:rsid w:val="001213EE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032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567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960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78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5204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7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423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2390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52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921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8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9220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1559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4595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3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05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301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4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645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559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25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6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7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2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2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5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9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4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3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7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15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7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2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0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3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2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6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2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2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0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117" Type="http://schemas.openxmlformats.org/officeDocument/2006/relationships/image" Target="media/image110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84" Type="http://schemas.openxmlformats.org/officeDocument/2006/relationships/image" Target="media/image77.jpeg"/><Relationship Id="rId89" Type="http://schemas.openxmlformats.org/officeDocument/2006/relationships/image" Target="media/image82.jpeg"/><Relationship Id="rId112" Type="http://schemas.openxmlformats.org/officeDocument/2006/relationships/image" Target="media/image105.jpeg"/><Relationship Id="rId133" Type="http://schemas.openxmlformats.org/officeDocument/2006/relationships/image" Target="media/image126.jpeg"/><Relationship Id="rId16" Type="http://schemas.openxmlformats.org/officeDocument/2006/relationships/image" Target="media/image9.jpeg"/><Relationship Id="rId107" Type="http://schemas.openxmlformats.org/officeDocument/2006/relationships/image" Target="media/image100.jpeg"/><Relationship Id="rId11" Type="http://schemas.openxmlformats.org/officeDocument/2006/relationships/image" Target="media/image4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102" Type="http://schemas.openxmlformats.org/officeDocument/2006/relationships/image" Target="media/image95.jpeg"/><Relationship Id="rId123" Type="http://schemas.openxmlformats.org/officeDocument/2006/relationships/image" Target="media/image116.jpeg"/><Relationship Id="rId128" Type="http://schemas.openxmlformats.org/officeDocument/2006/relationships/image" Target="media/image121.jpeg"/><Relationship Id="rId5" Type="http://schemas.openxmlformats.org/officeDocument/2006/relationships/webSettings" Target="webSettings.xml"/><Relationship Id="rId90" Type="http://schemas.openxmlformats.org/officeDocument/2006/relationships/image" Target="media/image83.jpeg"/><Relationship Id="rId95" Type="http://schemas.openxmlformats.org/officeDocument/2006/relationships/image" Target="media/image88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image" Target="media/image70.jpeg"/><Relationship Id="rId100" Type="http://schemas.openxmlformats.org/officeDocument/2006/relationships/image" Target="media/image93.jpeg"/><Relationship Id="rId105" Type="http://schemas.openxmlformats.org/officeDocument/2006/relationships/image" Target="media/image98.jpeg"/><Relationship Id="rId113" Type="http://schemas.openxmlformats.org/officeDocument/2006/relationships/image" Target="media/image106.jpeg"/><Relationship Id="rId118" Type="http://schemas.openxmlformats.org/officeDocument/2006/relationships/image" Target="media/image111.jpeg"/><Relationship Id="rId126" Type="http://schemas.openxmlformats.org/officeDocument/2006/relationships/image" Target="media/image119.jpeg"/><Relationship Id="rId134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93" Type="http://schemas.openxmlformats.org/officeDocument/2006/relationships/image" Target="media/image86.jpeg"/><Relationship Id="rId98" Type="http://schemas.openxmlformats.org/officeDocument/2006/relationships/image" Target="media/image91.jpeg"/><Relationship Id="rId121" Type="http://schemas.openxmlformats.org/officeDocument/2006/relationships/image" Target="media/image11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103" Type="http://schemas.openxmlformats.org/officeDocument/2006/relationships/image" Target="media/image96.jpeg"/><Relationship Id="rId108" Type="http://schemas.openxmlformats.org/officeDocument/2006/relationships/image" Target="media/image101.jpeg"/><Relationship Id="rId116" Type="http://schemas.openxmlformats.org/officeDocument/2006/relationships/image" Target="media/image109.jpeg"/><Relationship Id="rId124" Type="http://schemas.openxmlformats.org/officeDocument/2006/relationships/image" Target="media/image117.jpeg"/><Relationship Id="rId129" Type="http://schemas.openxmlformats.org/officeDocument/2006/relationships/image" Target="media/image122.jpeg"/><Relationship Id="rId137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image" Target="media/image76.jpeg"/><Relationship Id="rId88" Type="http://schemas.openxmlformats.org/officeDocument/2006/relationships/image" Target="media/image81.jpeg"/><Relationship Id="rId91" Type="http://schemas.openxmlformats.org/officeDocument/2006/relationships/image" Target="media/image84.jpeg"/><Relationship Id="rId96" Type="http://schemas.openxmlformats.org/officeDocument/2006/relationships/image" Target="media/image89.jpeg"/><Relationship Id="rId111" Type="http://schemas.openxmlformats.org/officeDocument/2006/relationships/image" Target="media/image104.jpeg"/><Relationship Id="rId132" Type="http://schemas.openxmlformats.org/officeDocument/2006/relationships/image" Target="media/image12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jpeg"/><Relationship Id="rId106" Type="http://schemas.openxmlformats.org/officeDocument/2006/relationships/image" Target="media/image99.jpeg"/><Relationship Id="rId114" Type="http://schemas.openxmlformats.org/officeDocument/2006/relationships/image" Target="media/image107.jpeg"/><Relationship Id="rId119" Type="http://schemas.openxmlformats.org/officeDocument/2006/relationships/image" Target="media/image112.jpeg"/><Relationship Id="rId127" Type="http://schemas.openxmlformats.org/officeDocument/2006/relationships/image" Target="media/image12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jpeg"/><Relationship Id="rId94" Type="http://schemas.openxmlformats.org/officeDocument/2006/relationships/image" Target="media/image87.jpeg"/><Relationship Id="rId99" Type="http://schemas.openxmlformats.org/officeDocument/2006/relationships/image" Target="media/image92.jpeg"/><Relationship Id="rId101" Type="http://schemas.openxmlformats.org/officeDocument/2006/relationships/image" Target="media/image94.jpeg"/><Relationship Id="rId122" Type="http://schemas.openxmlformats.org/officeDocument/2006/relationships/image" Target="media/image115.jpeg"/><Relationship Id="rId130" Type="http://schemas.openxmlformats.org/officeDocument/2006/relationships/image" Target="media/image123.jpeg"/><Relationship Id="rId13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109" Type="http://schemas.openxmlformats.org/officeDocument/2006/relationships/image" Target="media/image10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9.jpeg"/><Relationship Id="rId97" Type="http://schemas.openxmlformats.org/officeDocument/2006/relationships/image" Target="media/image90.jpeg"/><Relationship Id="rId104" Type="http://schemas.openxmlformats.org/officeDocument/2006/relationships/image" Target="media/image97.jpeg"/><Relationship Id="rId120" Type="http://schemas.openxmlformats.org/officeDocument/2006/relationships/image" Target="media/image113.jpeg"/><Relationship Id="rId125" Type="http://schemas.openxmlformats.org/officeDocument/2006/relationships/image" Target="media/image118.jpe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92" Type="http://schemas.openxmlformats.org/officeDocument/2006/relationships/image" Target="media/image85.jpeg"/><Relationship Id="rId2" Type="http://schemas.openxmlformats.org/officeDocument/2006/relationships/numbering" Target="numbering.xml"/><Relationship Id="rId29" Type="http://schemas.openxmlformats.org/officeDocument/2006/relationships/image" Target="media/image22.jpeg"/><Relationship Id="rId24" Type="http://schemas.openxmlformats.org/officeDocument/2006/relationships/image" Target="media/image17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66" Type="http://schemas.openxmlformats.org/officeDocument/2006/relationships/image" Target="media/image59.jpeg"/><Relationship Id="rId87" Type="http://schemas.openxmlformats.org/officeDocument/2006/relationships/image" Target="media/image80.jpeg"/><Relationship Id="rId110" Type="http://schemas.openxmlformats.org/officeDocument/2006/relationships/image" Target="media/image103.jpeg"/><Relationship Id="rId115" Type="http://schemas.openxmlformats.org/officeDocument/2006/relationships/image" Target="media/image108.jpeg"/><Relationship Id="rId131" Type="http://schemas.openxmlformats.org/officeDocument/2006/relationships/image" Target="media/image124.jpeg"/><Relationship Id="rId136" Type="http://schemas.openxmlformats.org/officeDocument/2006/relationships/fontTable" Target="fontTable.xml"/><Relationship Id="rId61" Type="http://schemas.openxmlformats.org/officeDocument/2006/relationships/image" Target="media/image54.jpeg"/><Relationship Id="rId82" Type="http://schemas.openxmlformats.org/officeDocument/2006/relationships/image" Target="media/image75.jpeg"/><Relationship Id="rId19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uri%20V.%20Trakimus\OneDrive\Report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B63BC8-EE41-4177-9AF6-36BB3B6B2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Report.dot</Template>
  <TotalTime>2982</TotalTime>
  <Pages>9</Pages>
  <Words>702</Words>
  <Characters>4004</Characters>
  <Application>Microsoft Office Word</Application>
  <DocSecurity>0</DocSecurity>
  <Lines>33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4697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Yury</dc:creator>
  <cp:keywords/>
  <dc:description/>
  <cp:lastModifiedBy>Егор Тябин</cp:lastModifiedBy>
  <cp:revision>5</cp:revision>
  <cp:lastPrinted>2019-02-11T09:44:00Z</cp:lastPrinted>
  <dcterms:created xsi:type="dcterms:W3CDTF">2017-11-06T01:48:00Z</dcterms:created>
  <dcterms:modified xsi:type="dcterms:W3CDTF">2019-02-11T09:44:00Z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